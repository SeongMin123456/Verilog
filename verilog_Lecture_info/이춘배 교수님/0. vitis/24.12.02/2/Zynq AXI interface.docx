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6531D" w14:textId="4470EC4B" w:rsidR="00392833" w:rsidRDefault="009630D9" w:rsidP="00ED12B0">
      <w:pPr>
        <w:pStyle w:val="1"/>
        <w:numPr>
          <w:ilvl w:val="0"/>
          <w:numId w:val="0"/>
        </w:numPr>
        <w:pBdr>
          <w:top w:val="single" w:sz="48" w:space="14" w:color="C0C0C0"/>
        </w:pBdr>
        <w:rPr>
          <w:lang w:eastAsia="ko-KR"/>
        </w:rPr>
      </w:pPr>
      <w:bookmarkStart w:id="0" w:name="_Toc62468455"/>
      <w:r>
        <w:rPr>
          <w:rFonts w:hint="eastAsia"/>
          <w:lang w:eastAsia="ko-KR"/>
        </w:rPr>
        <w:t xml:space="preserve">Zynq </w:t>
      </w:r>
      <w:r w:rsidR="002D2F98">
        <w:rPr>
          <w:rFonts w:hint="eastAsia"/>
          <w:lang w:eastAsia="ko-KR"/>
        </w:rPr>
        <w:t>AXI interface</w:t>
      </w:r>
      <w:r w:rsidR="00EA725A">
        <w:rPr>
          <w:rFonts w:hint="eastAsia"/>
          <w:lang w:eastAsia="ko-KR"/>
        </w:rPr>
        <w:t xml:space="preserve"> </w:t>
      </w:r>
      <w:r w:rsidR="00EA725A">
        <w:rPr>
          <w:rFonts w:hint="eastAsia"/>
          <w:lang w:eastAsia="ko-KR"/>
        </w:rPr>
        <w:t>설계</w:t>
      </w:r>
      <w:bookmarkEnd w:id="0"/>
    </w:p>
    <w:p w14:paraId="3E05F6EB" w14:textId="00927CBE" w:rsidR="005D1FE5" w:rsidRPr="008C1B5F" w:rsidRDefault="009546BB" w:rsidP="005D1FE5">
      <w:pPr>
        <w:rPr>
          <w:b/>
          <w:bCs/>
          <w:sz w:val="28"/>
          <w:szCs w:val="28"/>
          <w:lang w:eastAsia="ko-KR"/>
        </w:rPr>
      </w:pPr>
      <w:r w:rsidRPr="008C1B5F">
        <w:rPr>
          <w:rFonts w:hint="eastAsia"/>
          <w:b/>
          <w:bCs/>
          <w:sz w:val="28"/>
          <w:szCs w:val="28"/>
          <w:lang w:eastAsia="ko-KR"/>
        </w:rPr>
        <w:t xml:space="preserve">Lab </w:t>
      </w:r>
      <w:r w:rsidR="005D1FE5" w:rsidRPr="008C1B5F">
        <w:rPr>
          <w:rFonts w:hint="eastAsia"/>
          <w:b/>
          <w:bCs/>
          <w:sz w:val="28"/>
          <w:szCs w:val="28"/>
          <w:lang w:eastAsia="ko-KR"/>
        </w:rPr>
        <w:t>요약</w:t>
      </w:r>
    </w:p>
    <w:p w14:paraId="3A3FE8B4" w14:textId="77777777" w:rsidR="008C1B5F" w:rsidRDefault="008C1B5F" w:rsidP="005D1FE5">
      <w:pPr>
        <w:rPr>
          <w:lang w:eastAsia="ko-KR"/>
        </w:rPr>
      </w:pPr>
    </w:p>
    <w:p w14:paraId="7E74A44B" w14:textId="3CF8BB9A" w:rsidR="005D1FE5" w:rsidRDefault="009546BB" w:rsidP="005D1FE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실습에서</w:t>
      </w:r>
      <w:r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AXI slave interface</w:t>
      </w:r>
      <w:r w:rsidR="002D2F98">
        <w:rPr>
          <w:rFonts w:hint="eastAsia"/>
          <w:lang w:eastAsia="ko-KR"/>
        </w:rPr>
        <w:t>를</w:t>
      </w:r>
      <w:r w:rsidR="002D2F98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구현하고</w:t>
      </w:r>
      <w:r w:rsidR="002D2F98">
        <w:rPr>
          <w:rFonts w:hint="eastAsia"/>
          <w:lang w:eastAsia="ko-KR"/>
        </w:rPr>
        <w:t xml:space="preserve"> PS </w:t>
      </w:r>
      <w:r w:rsidR="002D2F98">
        <w:rPr>
          <w:rFonts w:hint="eastAsia"/>
          <w:lang w:eastAsia="ko-KR"/>
        </w:rPr>
        <w:t>에</w:t>
      </w:r>
      <w:r w:rsidR="002D2F98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연결하여</w:t>
      </w:r>
      <w:r w:rsidR="002D2F98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그</w:t>
      </w:r>
      <w:r w:rsidR="002D2F98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동작을</w:t>
      </w:r>
      <w:r w:rsidR="002D2F98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확인한다</w:t>
      </w:r>
      <w:r w:rsidR="002D2F98">
        <w:rPr>
          <w:rFonts w:hint="eastAsia"/>
          <w:lang w:eastAsia="ko-KR"/>
        </w:rPr>
        <w:t>.</w:t>
      </w:r>
    </w:p>
    <w:p w14:paraId="1783DFBE" w14:textId="77777777" w:rsidR="00EF72AE" w:rsidRDefault="00EF72AE" w:rsidP="005D1FE5">
      <w:pPr>
        <w:rPr>
          <w:lang w:eastAsia="ko-KR"/>
        </w:rPr>
      </w:pPr>
    </w:p>
    <w:p w14:paraId="47CD2A0E" w14:textId="6263E90D" w:rsidR="00EF72AE" w:rsidRPr="000C1E06" w:rsidRDefault="008C1B5F" w:rsidP="005D1FE5">
      <w:pPr>
        <w:rPr>
          <w:b/>
          <w:bCs/>
          <w:sz w:val="28"/>
          <w:szCs w:val="28"/>
          <w:lang w:eastAsia="ko-KR"/>
        </w:rPr>
      </w:pPr>
      <w:r w:rsidRPr="000C1E06">
        <w:rPr>
          <w:rFonts w:hint="eastAsia"/>
          <w:b/>
          <w:bCs/>
          <w:sz w:val="28"/>
          <w:szCs w:val="28"/>
          <w:lang w:eastAsia="ko-KR"/>
        </w:rPr>
        <w:t>실습목적</w:t>
      </w:r>
    </w:p>
    <w:p w14:paraId="577BB695" w14:textId="432FDF20" w:rsidR="0088388C" w:rsidRDefault="0088388C" w:rsidP="00585712">
      <w:pPr>
        <w:pStyle w:val="af3"/>
        <w:numPr>
          <w:ilvl w:val="0"/>
          <w:numId w:val="4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IP integrator </w:t>
      </w:r>
      <w:r>
        <w:rPr>
          <w:rFonts w:hint="eastAsia"/>
          <w:lang w:eastAsia="ko-KR"/>
        </w:rPr>
        <w:t>사용밥법</w:t>
      </w:r>
      <w:r>
        <w:rPr>
          <w:rFonts w:hint="eastAsia"/>
          <w:lang w:eastAsia="ko-KR"/>
        </w:rPr>
        <w:t xml:space="preserve"> </w:t>
      </w:r>
    </w:p>
    <w:p w14:paraId="7DABA2B0" w14:textId="5BD27DC9" w:rsidR="008C1B5F" w:rsidRDefault="002D2F98" w:rsidP="00585712">
      <w:pPr>
        <w:pStyle w:val="af3"/>
        <w:numPr>
          <w:ilvl w:val="0"/>
          <w:numId w:val="4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AXI slave Verilog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PL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</w:p>
    <w:p w14:paraId="1DAB1523" w14:textId="046A3CB6" w:rsidR="002D2F98" w:rsidRDefault="002D2F98" w:rsidP="00585712">
      <w:pPr>
        <w:pStyle w:val="af3"/>
        <w:numPr>
          <w:ilvl w:val="0"/>
          <w:numId w:val="4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AXI </w:t>
      </w: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System ILA IP </w:t>
      </w: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14:paraId="020CD52E" w14:textId="35306BFA" w:rsidR="00585712" w:rsidRDefault="0088388C" w:rsidP="00585712">
      <w:pPr>
        <w:pStyle w:val="af3"/>
        <w:numPr>
          <w:ilvl w:val="0"/>
          <w:numId w:val="4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AXI interface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14:paraId="0BDED9C6" w14:textId="4288170A" w:rsidR="000E6459" w:rsidRDefault="0088388C" w:rsidP="00585712">
      <w:pPr>
        <w:pStyle w:val="af3"/>
        <w:numPr>
          <w:ilvl w:val="0"/>
          <w:numId w:val="46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Vitis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 xml:space="preserve">PL AXI </w:t>
      </w:r>
      <w:r w:rsidR="002D2F98">
        <w:rPr>
          <w:rFonts w:hint="eastAsia"/>
          <w:lang w:eastAsia="ko-KR"/>
        </w:rPr>
        <w:t>를</w:t>
      </w:r>
      <w:r w:rsidR="002D2F98">
        <w:rPr>
          <w:rFonts w:hint="eastAsia"/>
          <w:lang w:eastAsia="ko-KR"/>
        </w:rPr>
        <w:t xml:space="preserve"> access </w:t>
      </w:r>
      <w:r w:rsidR="002D2F98">
        <w:rPr>
          <w:rFonts w:hint="eastAsia"/>
          <w:lang w:eastAsia="ko-KR"/>
        </w:rPr>
        <w:t>하는</w:t>
      </w:r>
      <w:r w:rsidR="002D2F9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PS Application </w:t>
      </w:r>
      <w:r>
        <w:rPr>
          <w:rFonts w:hint="eastAsia"/>
          <w:lang w:eastAsia="ko-KR"/>
        </w:rPr>
        <w:t>개발방법</w:t>
      </w:r>
    </w:p>
    <w:p w14:paraId="7FF85688" w14:textId="77777777" w:rsidR="008C1B5F" w:rsidRDefault="008C1B5F" w:rsidP="005D1FE5">
      <w:pPr>
        <w:rPr>
          <w:lang w:eastAsia="ko-KR"/>
        </w:rPr>
      </w:pPr>
    </w:p>
    <w:p w14:paraId="6A6103DE" w14:textId="54149542" w:rsidR="002B36F4" w:rsidRDefault="000C1E06" w:rsidP="00CD11E5">
      <w:pPr>
        <w:rPr>
          <w:rStyle w:val="af4"/>
          <w:lang w:eastAsia="ko-KR"/>
        </w:rPr>
      </w:pPr>
      <w:r w:rsidRPr="000C1E06">
        <w:rPr>
          <w:rStyle w:val="af4"/>
          <w:lang w:eastAsia="ko-KR"/>
        </w:rPr>
        <w:t>개요</w:t>
      </w:r>
    </w:p>
    <w:p w14:paraId="74B9D5E3" w14:textId="35095B7A" w:rsidR="009D50A4" w:rsidRDefault="009D50A4" w:rsidP="00CD11E5">
      <w:pPr>
        <w:rPr>
          <w:rStyle w:val="af4"/>
          <w:lang w:eastAsia="ko-KR"/>
        </w:rPr>
      </w:pPr>
    </w:p>
    <w:p w14:paraId="6D8F71EF" w14:textId="6D6EAE55" w:rsidR="00CD11E5" w:rsidRDefault="00CD11E5" w:rsidP="00CD11E5">
      <w:pPr>
        <w:rPr>
          <w:rStyle w:val="af4"/>
          <w:b w:val="0"/>
          <w:bCs w:val="0"/>
          <w:lang w:eastAsia="ko-KR"/>
        </w:rPr>
      </w:pPr>
      <w:r w:rsidRPr="00CD11E5">
        <w:rPr>
          <w:rStyle w:val="af4"/>
          <w:rFonts w:hint="eastAsia"/>
          <w:b w:val="0"/>
          <w:bCs w:val="0"/>
          <w:lang w:eastAsia="ko-KR"/>
        </w:rPr>
        <w:t>이</w:t>
      </w:r>
      <w:r w:rsidRPr="00CD11E5">
        <w:rPr>
          <w:rStyle w:val="af4"/>
          <w:rFonts w:hint="eastAsia"/>
          <w:b w:val="0"/>
          <w:bCs w:val="0"/>
          <w:lang w:eastAsia="ko-KR"/>
        </w:rPr>
        <w:t xml:space="preserve"> </w:t>
      </w:r>
      <w:r w:rsidRPr="00CD11E5">
        <w:rPr>
          <w:rStyle w:val="af4"/>
          <w:rFonts w:hint="eastAsia"/>
          <w:b w:val="0"/>
          <w:bCs w:val="0"/>
          <w:lang w:eastAsia="ko-KR"/>
        </w:rPr>
        <w:t>실습에</w:t>
      </w:r>
      <w:r>
        <w:rPr>
          <w:rStyle w:val="af4"/>
          <w:rFonts w:hint="eastAsia"/>
          <w:b w:val="0"/>
          <w:bCs w:val="0"/>
          <w:lang w:eastAsia="ko-KR"/>
        </w:rPr>
        <w:t>에서는</w:t>
      </w:r>
      <w:r>
        <w:rPr>
          <w:rStyle w:val="af4"/>
          <w:rFonts w:hint="eastAsia"/>
          <w:b w:val="0"/>
          <w:bCs w:val="0"/>
          <w:lang w:eastAsia="ko-KR"/>
        </w:rPr>
        <w:t xml:space="preserve"> 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Zynq system </w:t>
      </w:r>
      <w:r w:rsidR="00473B35">
        <w:rPr>
          <w:rStyle w:val="af4"/>
          <w:rFonts w:hint="eastAsia"/>
          <w:b w:val="0"/>
          <w:bCs w:val="0"/>
          <w:lang w:eastAsia="ko-KR"/>
        </w:rPr>
        <w:t>을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</w:t>
      </w:r>
      <w:r w:rsidR="00473B35">
        <w:rPr>
          <w:rStyle w:val="af4"/>
          <w:rFonts w:hint="eastAsia"/>
          <w:b w:val="0"/>
          <w:bCs w:val="0"/>
          <w:lang w:eastAsia="ko-KR"/>
        </w:rPr>
        <w:t>구성하고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GPIO ( dis switch, led) </w:t>
      </w:r>
      <w:r w:rsidR="00473B35">
        <w:rPr>
          <w:rStyle w:val="af4"/>
          <w:rFonts w:hint="eastAsia"/>
          <w:b w:val="0"/>
          <w:bCs w:val="0"/>
          <w:lang w:eastAsia="ko-KR"/>
        </w:rPr>
        <w:t>를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PL</w:t>
      </w:r>
      <w:r w:rsidR="00473B35">
        <w:rPr>
          <w:rStyle w:val="af4"/>
          <w:rFonts w:hint="eastAsia"/>
          <w:b w:val="0"/>
          <w:bCs w:val="0"/>
          <w:lang w:eastAsia="ko-KR"/>
        </w:rPr>
        <w:t>에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</w:t>
      </w:r>
      <w:r w:rsidR="00473B35">
        <w:rPr>
          <w:rStyle w:val="af4"/>
          <w:rFonts w:hint="eastAsia"/>
          <w:b w:val="0"/>
          <w:bCs w:val="0"/>
          <w:lang w:eastAsia="ko-KR"/>
        </w:rPr>
        <w:t>추가하고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Vitis</w:t>
      </w:r>
      <w:r w:rsidR="00473B35">
        <w:rPr>
          <w:rStyle w:val="af4"/>
          <w:rFonts w:hint="eastAsia"/>
          <w:b w:val="0"/>
          <w:bCs w:val="0"/>
          <w:lang w:eastAsia="ko-KR"/>
        </w:rPr>
        <w:t>에서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</w:t>
      </w:r>
      <w:r w:rsidR="00473B35">
        <w:rPr>
          <w:rStyle w:val="af4"/>
          <w:rFonts w:hint="eastAsia"/>
          <w:b w:val="0"/>
          <w:bCs w:val="0"/>
          <w:lang w:eastAsia="ko-KR"/>
        </w:rPr>
        <w:t>동작을</w:t>
      </w:r>
      <w:r w:rsidR="00473B35">
        <w:rPr>
          <w:rStyle w:val="af4"/>
          <w:rFonts w:hint="eastAsia"/>
          <w:b w:val="0"/>
          <w:bCs w:val="0"/>
          <w:lang w:eastAsia="ko-KR"/>
        </w:rPr>
        <w:t xml:space="preserve"> </w:t>
      </w:r>
      <w:r w:rsidR="00473B35">
        <w:rPr>
          <w:rStyle w:val="af4"/>
          <w:rFonts w:hint="eastAsia"/>
          <w:b w:val="0"/>
          <w:bCs w:val="0"/>
          <w:lang w:eastAsia="ko-KR"/>
        </w:rPr>
        <w:t>확이한다</w:t>
      </w:r>
      <w:r w:rsidR="00473B35">
        <w:rPr>
          <w:rStyle w:val="af4"/>
          <w:rFonts w:hint="eastAsia"/>
          <w:b w:val="0"/>
          <w:bCs w:val="0"/>
          <w:lang w:eastAsia="ko-KR"/>
        </w:rPr>
        <w:t>.</w:t>
      </w:r>
    </w:p>
    <w:p w14:paraId="6CC2D37C" w14:textId="77777777" w:rsidR="002E47BA" w:rsidRDefault="002E47BA" w:rsidP="00CD11E5">
      <w:pPr>
        <w:rPr>
          <w:rStyle w:val="af4"/>
          <w:b w:val="0"/>
          <w:bCs w:val="0"/>
          <w:lang w:eastAsia="ko-KR"/>
        </w:rPr>
      </w:pPr>
    </w:p>
    <w:p w14:paraId="4967234C" w14:textId="2153EA56" w:rsidR="002E47BA" w:rsidRDefault="002E47BA" w:rsidP="00CD11E5">
      <w:pPr>
        <w:rPr>
          <w:rStyle w:val="af4"/>
          <w:rFonts w:hint="eastAsia"/>
          <w:b w:val="0"/>
          <w:bCs w:val="0"/>
          <w:lang w:eastAsia="ko-KR"/>
        </w:rPr>
      </w:pPr>
      <w:r w:rsidRPr="002E47BA">
        <w:rPr>
          <w:rStyle w:val="af4"/>
          <w:rFonts w:hint="eastAsia"/>
          <w:b w:val="0"/>
          <w:bCs w:val="0"/>
          <w:noProof/>
          <w:lang w:eastAsia="ko-KR"/>
        </w:rPr>
        <w:drawing>
          <wp:inline distT="0" distB="0" distL="0" distR="0" wp14:anchorId="2DCA0345" wp14:editId="2F8802AA">
            <wp:extent cx="6189345" cy="2900680"/>
            <wp:effectExtent l="0" t="0" r="1905" b="0"/>
            <wp:docPr id="184989944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197D" w14:textId="7E83F92A" w:rsidR="00A503DA" w:rsidRDefault="002E47BA" w:rsidP="00CD11E5">
      <w:pPr>
        <w:rPr>
          <w:rStyle w:val="af4"/>
          <w:b w:val="0"/>
          <w:bCs w:val="0"/>
          <w:lang w:eastAsia="ko-KR"/>
        </w:rPr>
      </w:pPr>
      <w:r w:rsidRPr="002E47BA">
        <w:rPr>
          <w:rStyle w:val="af4"/>
          <w:b w:val="0"/>
          <w:bCs w:val="0"/>
          <w:noProof/>
          <w:lang w:eastAsia="ko-KR"/>
        </w:rPr>
        <w:lastRenderedPageBreak/>
        <w:drawing>
          <wp:inline distT="0" distB="0" distL="0" distR="0" wp14:anchorId="34B970E7" wp14:editId="1836485A">
            <wp:extent cx="6189345" cy="2807335"/>
            <wp:effectExtent l="0" t="0" r="1905" b="0"/>
            <wp:docPr id="187997635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C015" w14:textId="221E63BA" w:rsidR="007A1A4C" w:rsidRPr="00CD11E5" w:rsidRDefault="00473B35" w:rsidP="00CD11E5">
      <w:pPr>
        <w:rPr>
          <w:rStyle w:val="af4"/>
          <w:b w:val="0"/>
          <w:bCs w:val="0"/>
          <w:lang w:eastAsia="ko-KR"/>
        </w:rPr>
      </w:pPr>
      <w:r>
        <w:rPr>
          <w:rStyle w:val="af4"/>
          <w:rFonts w:hint="eastAsia"/>
          <w:b w:val="0"/>
          <w:bCs w:val="0"/>
          <w:lang w:eastAsia="ko-KR"/>
        </w:rPr>
        <w:t xml:space="preserve">Zynq Basic System </w:t>
      </w:r>
      <w:r w:rsidR="0089302C">
        <w:rPr>
          <w:rStyle w:val="af4"/>
          <w:rFonts w:hint="eastAsia"/>
          <w:b w:val="0"/>
          <w:bCs w:val="0"/>
          <w:lang w:eastAsia="ko-KR"/>
        </w:rPr>
        <w:t>시스템</w:t>
      </w:r>
    </w:p>
    <w:p w14:paraId="7AAE4804" w14:textId="72932265" w:rsidR="009F45B1" w:rsidRDefault="009F45B1" w:rsidP="005D1FE5">
      <w:pPr>
        <w:rPr>
          <w:rStyle w:val="af4"/>
          <w:lang w:eastAsia="ko-KR"/>
        </w:rPr>
      </w:pPr>
    </w:p>
    <w:tbl>
      <w:tblPr>
        <w:tblW w:w="9504" w:type="dxa"/>
        <w:tblLayout w:type="fixed"/>
        <w:tblCellMar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1440"/>
        <w:gridCol w:w="576"/>
        <w:gridCol w:w="1440"/>
        <w:gridCol w:w="576"/>
        <w:gridCol w:w="1440"/>
        <w:gridCol w:w="576"/>
        <w:gridCol w:w="1440"/>
        <w:gridCol w:w="576"/>
        <w:gridCol w:w="1440"/>
      </w:tblGrid>
      <w:tr w:rsidR="003F745B" w:rsidRPr="00F56736" w14:paraId="76FC9864" w14:textId="77777777" w:rsidTr="006F5C69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7322E799" w14:textId="65CCC261" w:rsidR="003F745B" w:rsidRPr="00F56736" w:rsidRDefault="003F745B" w:rsidP="006F5C69">
            <w:pPr>
              <w:pStyle w:val="TableBodyTextCenter"/>
            </w:pPr>
            <w:r w:rsidRPr="00F56736">
              <w:t xml:space="preserve">Step 1: </w:t>
            </w:r>
            <w:r w:rsidRPr="00F56736">
              <w:br/>
            </w:r>
            <w:r w:rsidR="002D2F98">
              <w:rPr>
                <w:rFonts w:ascii="맑은 고딕" w:eastAsia="맑은 고딕" w:hAnsi="맑은 고딕" w:cs="맑은 고딕" w:hint="eastAsia"/>
                <w:lang w:eastAsia="ko-KR"/>
              </w:rPr>
              <w:t>open project</w:t>
            </w:r>
            <w:r w:rsidRPr="00F56736">
              <w:t xml:space="preserve"> 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1D1BDE7B" w14:textId="77777777" w:rsidR="003F745B" w:rsidRPr="00F56736" w:rsidRDefault="003F745B" w:rsidP="006F5C69">
            <w:pPr>
              <w:pStyle w:val="TableBodyTextCenter"/>
              <w:spacing w:before="160"/>
            </w:pPr>
            <w:r>
              <w:rPr>
                <w:noProof/>
              </w:rPr>
              <w:drawing>
                <wp:inline distT="0" distB="0" distL="0" distR="0" wp14:anchorId="536F20C0" wp14:editId="4B97BBE1">
                  <wp:extent cx="225425" cy="185420"/>
                  <wp:effectExtent l="0" t="0" r="0" b="0"/>
                  <wp:docPr id="662224552" name="Picture 3" descr="A grey arrow pointing to the righ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24552" name="Picture 3" descr="A grey arrow pointing to the righ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5132DEF0" w14:textId="43CDA214" w:rsidR="003F745B" w:rsidRPr="00F56736" w:rsidRDefault="003F745B" w:rsidP="006F5C69">
            <w:pPr>
              <w:pStyle w:val="TableBodyTextCenter"/>
              <w:rPr>
                <w:lang w:eastAsia="ko-KR"/>
              </w:rPr>
            </w:pPr>
            <w:r w:rsidRPr="00F56736">
              <w:t xml:space="preserve">Step 2: </w:t>
            </w:r>
            <w:r w:rsidRPr="00F56736">
              <w:br/>
              <w:t xml:space="preserve">Creating </w:t>
            </w:r>
            <w:r w:rsidR="00473B35">
              <w:rPr>
                <w:rFonts w:ascii="맑은 고딕" w:eastAsia="맑은 고딕" w:hAnsi="맑은 고딕" w:cs="맑은 고딕" w:hint="eastAsia"/>
                <w:lang w:eastAsia="ko-KR"/>
              </w:rPr>
              <w:t>block design</w:t>
            </w:r>
            <w:r w:rsidR="00645564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279F7741" w14:textId="77777777" w:rsidR="003F745B" w:rsidRPr="00F56736" w:rsidRDefault="003F745B" w:rsidP="006F5C69">
            <w:pPr>
              <w:pStyle w:val="TableBodyTextCenter"/>
              <w:spacing w:before="160"/>
            </w:pPr>
            <w:r>
              <w:rPr>
                <w:noProof/>
              </w:rPr>
              <w:drawing>
                <wp:inline distT="0" distB="0" distL="0" distR="0" wp14:anchorId="12CAE065" wp14:editId="6B843FFD">
                  <wp:extent cx="225425" cy="185420"/>
                  <wp:effectExtent l="0" t="0" r="0" b="0"/>
                  <wp:docPr id="4" name="Picture 221" descr="A grey arrow pointing to the righ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21" descr="A grey arrow pointing to the righ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2BAEB8D4" w14:textId="37DBC0CE" w:rsidR="003F745B" w:rsidRPr="00F56736" w:rsidRDefault="003F745B" w:rsidP="006F5C69">
            <w:pPr>
              <w:pStyle w:val="TableBodyTextCenter"/>
            </w:pPr>
            <w:r w:rsidRPr="00F56736">
              <w:t xml:space="preserve">Step 3: </w:t>
            </w:r>
            <w:r w:rsidRPr="00F56736">
              <w:br/>
            </w:r>
            <w:r w:rsidR="00473B35">
              <w:rPr>
                <w:rFonts w:eastAsiaTheme="minorEastAsia" w:hint="eastAsia"/>
                <w:lang w:eastAsia="ko-KR"/>
              </w:rPr>
              <w:t xml:space="preserve">Zynq, gpio dip, gpio led </w:t>
            </w:r>
            <w:r w:rsidR="00473B35">
              <w:rPr>
                <w:rFonts w:eastAsiaTheme="minorEastAsia" w:hint="eastAsia"/>
                <w:lang w:eastAsia="ko-KR"/>
              </w:rPr>
              <w:t>추가</w:t>
            </w:r>
            <w:r w:rsidRPr="00F56736">
              <w:t xml:space="preserve"> 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68F56A0A" w14:textId="77777777" w:rsidR="003F745B" w:rsidRPr="00F56736" w:rsidRDefault="003F745B" w:rsidP="006F5C69">
            <w:pPr>
              <w:pStyle w:val="TableBodyTextCenter"/>
              <w:spacing w:before="160"/>
            </w:pPr>
            <w:r>
              <w:rPr>
                <w:noProof/>
              </w:rPr>
              <w:drawing>
                <wp:inline distT="0" distB="0" distL="0" distR="0" wp14:anchorId="3EAF2084" wp14:editId="63E88D5E">
                  <wp:extent cx="225425" cy="185420"/>
                  <wp:effectExtent l="0" t="0" r="0" b="0"/>
                  <wp:docPr id="5" name="Picture 220" descr="A grey arrow pointing to the lef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20" descr="A grey arrow pointing to the lef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29F1F759" w14:textId="582AE881" w:rsidR="003F745B" w:rsidRPr="00F56736" w:rsidRDefault="003F745B" w:rsidP="006F5C69">
            <w:pPr>
              <w:pStyle w:val="TableBodyTextCenter"/>
            </w:pPr>
            <w:r w:rsidRPr="00F56736">
              <w:t xml:space="preserve">Step 4: </w:t>
            </w:r>
            <w:r w:rsidRPr="00F56736">
              <w:br/>
            </w:r>
            <w:r w:rsidR="0089302C">
              <w:rPr>
                <w:rFonts w:eastAsiaTheme="minorEastAsia" w:hint="eastAsia"/>
                <w:lang w:eastAsia="ko-KR"/>
              </w:rPr>
              <w:t>synthesis &amp; open synthesized design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42AAD285" w14:textId="77777777" w:rsidR="003F745B" w:rsidRPr="00F56736" w:rsidRDefault="003F745B" w:rsidP="006F5C69">
            <w:pPr>
              <w:pStyle w:val="TableBodyTextCenter"/>
              <w:spacing w:before="160"/>
            </w:pPr>
            <w:r>
              <w:rPr>
                <w:noProof/>
              </w:rPr>
              <w:drawing>
                <wp:inline distT="0" distB="0" distL="0" distR="0" wp14:anchorId="3205C3A8" wp14:editId="170CDF8B">
                  <wp:extent cx="225425" cy="185420"/>
                  <wp:effectExtent l="0" t="0" r="0" b="0"/>
                  <wp:docPr id="6" name="Picture 219" descr="A grey arrow pointing to the lef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19" descr="A grey arrow pointing to the lef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62" w:type="dxa"/>
              <w:bottom w:w="0" w:type="dxa"/>
              <w:right w:w="62" w:type="dxa"/>
            </w:tcMar>
            <w:vAlign w:val="center"/>
          </w:tcPr>
          <w:p w14:paraId="2E5B1335" w14:textId="650C8576" w:rsidR="003F745B" w:rsidRPr="00F56736" w:rsidRDefault="003F745B" w:rsidP="006F5C69">
            <w:pPr>
              <w:pStyle w:val="TableBodyTextCenter"/>
            </w:pPr>
            <w:r w:rsidRPr="00F56736">
              <w:t xml:space="preserve">Step 5: </w:t>
            </w:r>
            <w:r w:rsidRPr="00F56736">
              <w:br/>
            </w:r>
            <w:r w:rsidR="0089302C">
              <w:rPr>
                <w:rFonts w:eastAsiaTheme="minorEastAsia" w:hint="eastAsia"/>
                <w:lang w:eastAsia="ko-KR"/>
              </w:rPr>
              <w:t>generate bitstream</w:t>
            </w:r>
            <w:r w:rsidRPr="00F56736">
              <w:t xml:space="preserve"> </w:t>
            </w:r>
          </w:p>
        </w:tc>
      </w:tr>
    </w:tbl>
    <w:p w14:paraId="5C61AA1B" w14:textId="77777777" w:rsidR="00A503DA" w:rsidRPr="00F56736" w:rsidRDefault="00A503DA" w:rsidP="00A503DA">
      <w:pPr>
        <w:pStyle w:val="TableBodyTextCenter"/>
        <w:jc w:val="left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61"/>
      </w:tblGrid>
      <w:tr w:rsidR="00A503DA" w14:paraId="6EA24585" w14:textId="77777777" w:rsidTr="00A503DA">
        <w:trPr>
          <w:trHeight w:val="1549"/>
        </w:trPr>
        <w:tc>
          <w:tcPr>
            <w:tcW w:w="1561" w:type="dxa"/>
            <w:vAlign w:val="center"/>
          </w:tcPr>
          <w:p w14:paraId="61880BBC" w14:textId="77777777" w:rsidR="00A503DA" w:rsidRDefault="00A503DA" w:rsidP="00A503D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tep 6:</w:t>
            </w:r>
          </w:p>
          <w:p w14:paraId="30C0C715" w14:textId="5761D7B2" w:rsidR="00A503DA" w:rsidRDefault="00A503DA" w:rsidP="00A503D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O</w:t>
            </w:r>
            <w:r>
              <w:rPr>
                <w:rFonts w:hint="eastAsia"/>
                <w:lang w:eastAsia="ko-KR"/>
              </w:rPr>
              <w:t>pen hardware manager</w:t>
            </w:r>
          </w:p>
        </w:tc>
      </w:tr>
    </w:tbl>
    <w:p w14:paraId="1853AF5B" w14:textId="77777777" w:rsidR="0089302C" w:rsidRDefault="0089302C" w:rsidP="00A503DA">
      <w:pPr>
        <w:pStyle w:val="2"/>
        <w:numPr>
          <w:ilvl w:val="0"/>
          <w:numId w:val="0"/>
        </w:numPr>
        <w:rPr>
          <w:lang w:eastAsia="ko-KR"/>
        </w:rPr>
      </w:pPr>
    </w:p>
    <w:p w14:paraId="20E0D27A" w14:textId="14EE0031" w:rsidR="00BA3BC7" w:rsidRDefault="0088388C" w:rsidP="00BA3BC7">
      <w:pPr>
        <w:pStyle w:val="2"/>
        <w:rPr>
          <w:lang w:eastAsia="ko-KR"/>
        </w:rPr>
      </w:pPr>
      <w:r>
        <w:rPr>
          <w:lang w:eastAsia="ko-KR"/>
        </w:rPr>
        <w:t>Z</w:t>
      </w:r>
      <w:r>
        <w:rPr>
          <w:rFonts w:hint="eastAsia"/>
          <w:lang w:eastAsia="ko-KR"/>
        </w:rPr>
        <w:t xml:space="preserve">ynq basic system </w:t>
      </w:r>
      <w:r w:rsidR="00BA3BC7">
        <w:rPr>
          <w:rFonts w:hint="eastAsia"/>
          <w:lang w:eastAsia="ko-KR"/>
        </w:rPr>
        <w:t>프로젝트</w:t>
      </w:r>
      <w:r w:rsidR="00BA3BC7">
        <w:rPr>
          <w:rFonts w:hint="eastAsia"/>
          <w:lang w:eastAsia="ko-KR"/>
        </w:rPr>
        <w:t xml:space="preserve"> </w:t>
      </w:r>
      <w:r w:rsidR="002D2F98">
        <w:rPr>
          <w:rFonts w:hint="eastAsia"/>
          <w:lang w:eastAsia="ko-KR"/>
        </w:rPr>
        <w:t>열기</w:t>
      </w:r>
    </w:p>
    <w:p w14:paraId="499F154F" w14:textId="13309AEF" w:rsidR="00BB0125" w:rsidRDefault="00227776" w:rsidP="00227776">
      <w:pPr>
        <w:pStyle w:val="2"/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 xml:space="preserve">xi slave </w:t>
      </w:r>
      <w:r>
        <w:rPr>
          <w:lang w:eastAsia="ko-KR"/>
        </w:rPr>
        <w:t>Verilog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</w:p>
    <w:p w14:paraId="0C052D4A" w14:textId="2071C0D8" w:rsidR="00227776" w:rsidRDefault="00227776" w:rsidP="00227776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Z</w:t>
      </w:r>
      <w:r>
        <w:rPr>
          <w:rFonts w:hint="eastAsia"/>
          <w:lang w:eastAsia="ko-KR"/>
        </w:rPr>
        <w:t xml:space="preserve">ynq_basic_system </w:t>
      </w:r>
      <w:r>
        <w:rPr>
          <w:rFonts w:hint="eastAsia"/>
          <w:lang w:eastAsia="ko-KR"/>
        </w:rPr>
        <w:t>폴더에</w:t>
      </w:r>
      <w:r>
        <w:rPr>
          <w:rFonts w:hint="eastAsia"/>
          <w:lang w:eastAsia="ko-KR"/>
        </w:rPr>
        <w:t xml:space="preserve"> RTL </w:t>
      </w:r>
      <w:r>
        <w:rPr>
          <w:rFonts w:hint="eastAsia"/>
          <w:lang w:eastAsia="ko-KR"/>
        </w:rPr>
        <w:t>폴더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</w:p>
    <w:p w14:paraId="64646630" w14:textId="2CA215E2" w:rsidR="00227776" w:rsidRDefault="00227776" w:rsidP="00227776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Verilog</w:t>
      </w:r>
      <w:r>
        <w:rPr>
          <w:rFonts w:hint="eastAsia"/>
          <w:lang w:eastAsia="ko-KR"/>
        </w:rPr>
        <w:t xml:space="preserve">_lab -&gt; ip_repo -&gt; myip_1_0 -&gt; hdl  </w:t>
      </w:r>
      <w:r>
        <w:rPr>
          <w:rFonts w:hint="eastAsia"/>
          <w:lang w:eastAsia="ko-KR"/>
        </w:rPr>
        <w:t>폴더에서</w:t>
      </w:r>
      <w:r>
        <w:rPr>
          <w:rFonts w:hint="eastAsia"/>
          <w:lang w:eastAsia="ko-KR"/>
        </w:rPr>
        <w:t xml:space="preserve"> myip_slave_lite_v1_0_S00_axi,v</w:t>
      </w:r>
    </w:p>
    <w:p w14:paraId="46B5AE26" w14:textId="45E712F0" w:rsidR="00227776" w:rsidRDefault="00227776" w:rsidP="00227776">
      <w:pPr>
        <w:pStyle w:val="af3"/>
        <w:ind w:leftChars="0"/>
        <w:rPr>
          <w:lang w:eastAsia="ko-KR"/>
        </w:rPr>
      </w:pP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RTL </w:t>
      </w:r>
      <w:r>
        <w:rPr>
          <w:rFonts w:hint="eastAsia"/>
          <w:lang w:eastAsia="ko-KR"/>
        </w:rPr>
        <w:t>폴더에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</w:t>
      </w:r>
    </w:p>
    <w:p w14:paraId="23C90A3E" w14:textId="3511D372" w:rsidR="00227776" w:rsidRDefault="00227776" w:rsidP="00227776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V</w:t>
      </w:r>
      <w:r>
        <w:rPr>
          <w:rFonts w:hint="eastAsia"/>
          <w:lang w:eastAsia="ko-KR"/>
        </w:rPr>
        <w:t xml:space="preserve">ivado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add source -&gt; add or </w:t>
      </w:r>
      <w:r>
        <w:rPr>
          <w:lang w:eastAsia="ko-KR"/>
        </w:rPr>
        <w:t>create</w:t>
      </w:r>
      <w:r>
        <w:rPr>
          <w:rFonts w:hint="eastAsia"/>
          <w:lang w:eastAsia="ko-KR"/>
        </w:rPr>
        <w:t xml:space="preserve"> design sources -&gt; add file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myip_slave_lite_v1_0_s00_axi.v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</w:p>
    <w:p w14:paraId="2697F466" w14:textId="6886F824" w:rsidR="00227776" w:rsidRPr="00227776" w:rsidRDefault="00227776" w:rsidP="00227776">
      <w:pPr>
        <w:ind w:left="440"/>
        <w:rPr>
          <w:rFonts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1CEA7BC9" wp14:editId="4EF14BD1">
            <wp:extent cx="4924369" cy="1390650"/>
            <wp:effectExtent l="0" t="0" r="0" b="0"/>
            <wp:docPr id="644912893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2893" name="그림 1" descr="텍스트, 스크린샷, 소프트웨어, 디스플레이이(가) 표시된 사진&#10;&#10;자동 생성된 설명"/>
                    <pic:cNvPicPr/>
                  </pic:nvPicPr>
                  <pic:blipFill rotWithShape="1">
                    <a:blip r:embed="rId11"/>
                    <a:srcRect l="20702" t="21358" r="29704" b="61364"/>
                    <a:stretch/>
                  </pic:blipFill>
                  <pic:spPr bwMode="auto">
                    <a:xfrm>
                      <a:off x="0" y="0"/>
                      <a:ext cx="4933001" cy="139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BC3E0" w14:textId="77777777" w:rsidR="00BB0125" w:rsidRPr="00BB0125" w:rsidRDefault="00BB0125" w:rsidP="00BB0125">
      <w:pPr>
        <w:rPr>
          <w:lang w:eastAsia="ko-KR"/>
        </w:rPr>
      </w:pPr>
    </w:p>
    <w:p w14:paraId="422C69DD" w14:textId="06AD00C3" w:rsidR="00BA3BC7" w:rsidRDefault="00BB0125" w:rsidP="00BA3BC7">
      <w:pPr>
        <w:pStyle w:val="2"/>
        <w:rPr>
          <w:lang w:eastAsia="ko-KR"/>
        </w:rPr>
      </w:pPr>
      <w:r>
        <w:rPr>
          <w:rFonts w:hint="eastAsia"/>
          <w:lang w:eastAsia="ko-KR"/>
        </w:rPr>
        <w:t>block design</w:t>
      </w:r>
      <w:r w:rsidR="00ED4BD2">
        <w:rPr>
          <w:rFonts w:hint="eastAsia"/>
          <w:lang w:eastAsia="ko-KR"/>
        </w:rPr>
        <w:t xml:space="preserve"> </w:t>
      </w:r>
      <w:r w:rsidR="00ED4BD2"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</w:p>
    <w:p w14:paraId="280E5E29" w14:textId="022887D7" w:rsidR="00ED4BD2" w:rsidRDefault="00ED4BD2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open blaock design</w:t>
      </w:r>
    </w:p>
    <w:p w14:paraId="7AD96F0D" w14:textId="7102F277" w:rsidR="00ED4BD2" w:rsidRDefault="00ED4BD2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axi_gpio_led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axi_gpio_dip block </w:t>
      </w:r>
      <w:r>
        <w:rPr>
          <w:rFonts w:hint="eastAsia"/>
          <w:lang w:eastAsia="ko-KR"/>
        </w:rPr>
        <w:t>삭제</w:t>
      </w:r>
    </w:p>
    <w:p w14:paraId="7F395372" w14:textId="36996EFC" w:rsidR="00ED4BD2" w:rsidRDefault="00ED4BD2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rgb_leds, btns_2bits port </w:t>
      </w:r>
      <w:r>
        <w:rPr>
          <w:rFonts w:hint="eastAsia"/>
          <w:lang w:eastAsia="ko-KR"/>
        </w:rPr>
        <w:t>삭제</w:t>
      </w:r>
    </w:p>
    <w:p w14:paraId="332A14CA" w14:textId="765978D2" w:rsidR="00ED4BD2" w:rsidRDefault="00ED4BD2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마우스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오른쪽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Add module </w:t>
      </w:r>
      <w:r>
        <w:rPr>
          <w:rFonts w:hint="eastAsia"/>
          <w:lang w:eastAsia="ko-KR"/>
        </w:rPr>
        <w:t>선택</w:t>
      </w:r>
    </w:p>
    <w:p w14:paraId="13A41DE8" w14:textId="48369209" w:rsidR="00ED4BD2" w:rsidRPr="00ED4BD2" w:rsidRDefault="00ED4BD2" w:rsidP="00ED4BD2">
      <w:pPr>
        <w:pStyle w:val="af3"/>
        <w:ind w:leftChars="0"/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708D3AC8" wp14:editId="2F7820FB">
            <wp:extent cx="1724025" cy="2156087"/>
            <wp:effectExtent l="0" t="0" r="0" b="0"/>
            <wp:docPr id="24486942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6942" name="그림 1" descr="텍스트, 스크린샷, 디스플레이, 소프트웨어이(가) 표시된 사진&#10;&#10;자동 생성된 설명"/>
                    <pic:cNvPicPr/>
                  </pic:nvPicPr>
                  <pic:blipFill rotWithShape="1">
                    <a:blip r:embed="rId12"/>
                    <a:srcRect l="71413" t="47773" r="8652" b="24978"/>
                    <a:stretch/>
                  </pic:blipFill>
                  <pic:spPr bwMode="auto">
                    <a:xfrm>
                      <a:off x="0" y="0"/>
                      <a:ext cx="1728408" cy="216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FE91B" w14:textId="365E0E1E" w:rsidR="008A6729" w:rsidRDefault="00ED4BD2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myip_slave_lite_v1_0_S00_AXI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OK</w:t>
      </w:r>
    </w:p>
    <w:p w14:paraId="11CCC757" w14:textId="212BFF17" w:rsidR="00ED4BD2" w:rsidRDefault="00ED4BD2" w:rsidP="00ED4BD2">
      <w:pPr>
        <w:pStyle w:val="af3"/>
        <w:ind w:leftChars="0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2FE5EB26" wp14:editId="320001A2">
            <wp:extent cx="4262437" cy="4192030"/>
            <wp:effectExtent l="0" t="0" r="5080" b="0"/>
            <wp:docPr id="154919765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9765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452" cy="42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3B9" w14:textId="77777777" w:rsidR="00ED4BD2" w:rsidRDefault="00ED4BD2" w:rsidP="00ED4BD2">
      <w:pPr>
        <w:pStyle w:val="af3"/>
        <w:ind w:leftChars="0"/>
        <w:rPr>
          <w:lang w:eastAsia="ko-KR"/>
        </w:rPr>
      </w:pPr>
    </w:p>
    <w:p w14:paraId="307F2B1B" w14:textId="50DEDC8C" w:rsidR="00B60081" w:rsidRDefault="00ED4BD2" w:rsidP="00B60081">
      <w:pPr>
        <w:pStyle w:val="af3"/>
        <w:numPr>
          <w:ilvl w:val="0"/>
          <w:numId w:val="49"/>
        </w:numPr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run connection automation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myip_slave_lite_v1_0_0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OK</w:t>
      </w:r>
    </w:p>
    <w:p w14:paraId="7C5A32C9" w14:textId="75024FA9" w:rsidR="00ED4BD2" w:rsidRDefault="00B60081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 xml:space="preserve">AXI interconnect </w:t>
      </w:r>
      <w:r>
        <w:rPr>
          <w:rFonts w:hint="eastAsia"/>
          <w:lang w:eastAsia="ko-KR"/>
        </w:rPr>
        <w:t>더블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number of Master interfaces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2 -&gt; 1 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</w:p>
    <w:p w14:paraId="132AEFC6" w14:textId="2C7FF211" w:rsidR="00B94470" w:rsidRDefault="00B94470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 xml:space="preserve">dd IP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search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창에</w:t>
      </w:r>
      <w:r>
        <w:rPr>
          <w:rFonts w:hint="eastAsia"/>
          <w:lang w:eastAsia="ko-KR"/>
        </w:rPr>
        <w:t xml:space="preserve"> ILA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system ILA </w:t>
      </w:r>
      <w:r>
        <w:rPr>
          <w:rFonts w:hint="eastAsia"/>
          <w:lang w:eastAsia="ko-KR"/>
        </w:rPr>
        <w:t>클릭</w:t>
      </w:r>
    </w:p>
    <w:p w14:paraId="27CF75D7" w14:textId="5EB747E4" w:rsidR="00B94470" w:rsidRDefault="00B94470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S</w:t>
      </w:r>
      <w:r>
        <w:rPr>
          <w:rFonts w:hint="eastAsia"/>
          <w:lang w:eastAsia="ko-KR"/>
        </w:rPr>
        <w:t>ystem ILA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SLOT_0_AXI </w:t>
      </w:r>
      <w:r>
        <w:rPr>
          <w:rFonts w:hint="eastAsia"/>
          <w:lang w:eastAsia="ko-KR"/>
        </w:rPr>
        <w:t>포트를</w:t>
      </w:r>
      <w:r>
        <w:rPr>
          <w:rFonts w:hint="eastAsia"/>
          <w:lang w:eastAsia="ko-KR"/>
        </w:rPr>
        <w:t xml:space="preserve"> myip_slave_lite_v1_0_S00_AXI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S_AXI </w:t>
      </w:r>
      <w:r>
        <w:rPr>
          <w:rFonts w:hint="eastAsia"/>
          <w:lang w:eastAsia="ko-KR"/>
        </w:rPr>
        <w:t>포트에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</w:t>
      </w:r>
    </w:p>
    <w:p w14:paraId="1C192550" w14:textId="0EE1E286" w:rsidR="00B94470" w:rsidRDefault="00B94470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clk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S_AXI_ACLK, resetn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S_AXI_ARESETN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</w:t>
      </w:r>
    </w:p>
    <w:p w14:paraId="19EDC17E" w14:textId="5FB8EF72" w:rsidR="002E47BA" w:rsidRDefault="002E47BA" w:rsidP="00ED4BD2">
      <w:pPr>
        <w:pStyle w:val="af3"/>
        <w:numPr>
          <w:ilvl w:val="0"/>
          <w:numId w:val="49"/>
        </w:numPr>
        <w:ind w:leftChars="0"/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 xml:space="preserve">ddress Editor </w:t>
      </w:r>
      <w:r>
        <w:rPr>
          <w:rFonts w:hint="eastAsia"/>
          <w:lang w:eastAsia="ko-KR"/>
        </w:rPr>
        <w:t>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address </w:t>
      </w:r>
      <w:r>
        <w:rPr>
          <w:rFonts w:hint="eastAsia"/>
          <w:lang w:eastAsia="ko-KR"/>
        </w:rPr>
        <w:t>확인</w:t>
      </w:r>
    </w:p>
    <w:p w14:paraId="2A7F849C" w14:textId="12C25D60" w:rsidR="00B60081" w:rsidRDefault="00B60081" w:rsidP="00ED4BD2">
      <w:pPr>
        <w:pStyle w:val="af3"/>
        <w:numPr>
          <w:ilvl w:val="0"/>
          <w:numId w:val="49"/>
        </w:numPr>
        <w:ind w:leftChars="0"/>
        <w:rPr>
          <w:rFonts w:hint="eastAsia"/>
          <w:lang w:eastAsia="ko-KR"/>
        </w:rPr>
      </w:pPr>
      <w:r>
        <w:rPr>
          <w:lang w:eastAsia="ko-KR"/>
        </w:rPr>
        <w:t>V</w:t>
      </w:r>
      <w:r>
        <w:rPr>
          <w:rFonts w:hint="eastAsia"/>
          <w:lang w:eastAsia="ko-KR"/>
        </w:rPr>
        <w:t xml:space="preserve">alid data design (F6) </w:t>
      </w:r>
    </w:p>
    <w:p w14:paraId="2C7C9FB2" w14:textId="3713FA6F" w:rsidR="008A6729" w:rsidRDefault="002E47BA" w:rsidP="008A6729">
      <w:pPr>
        <w:rPr>
          <w:lang w:eastAsia="ko-KR"/>
        </w:rPr>
      </w:pPr>
      <w:r w:rsidRPr="002E47BA">
        <w:rPr>
          <w:noProof/>
          <w:lang w:eastAsia="ko-KR"/>
        </w:rPr>
        <w:drawing>
          <wp:inline distT="0" distB="0" distL="0" distR="0" wp14:anchorId="05F9212F" wp14:editId="5D4DB947">
            <wp:extent cx="6189345" cy="2807335"/>
            <wp:effectExtent l="0" t="0" r="1905" b="0"/>
            <wp:docPr id="61437678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E5BE" w14:textId="644CE72C" w:rsidR="008A6729" w:rsidRDefault="008A6729" w:rsidP="008A6729">
      <w:pPr>
        <w:pStyle w:val="3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Generate bitstream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bitstream </w:t>
      </w:r>
      <w:r>
        <w:rPr>
          <w:rFonts w:hint="eastAsia"/>
          <w:lang w:eastAsia="ko-KR"/>
        </w:rPr>
        <w:t>생성</w:t>
      </w:r>
    </w:p>
    <w:p w14:paraId="36FCD027" w14:textId="5F4E3337" w:rsidR="008A6729" w:rsidRDefault="00FC1627" w:rsidP="00FC1627">
      <w:pPr>
        <w:pStyle w:val="3"/>
        <w:rPr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 xml:space="preserve">itstream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cancel </w:t>
      </w:r>
      <w:r>
        <w:rPr>
          <w:rFonts w:hint="eastAsia"/>
          <w:lang w:eastAsia="ko-KR"/>
        </w:rPr>
        <w:t>클릭</w:t>
      </w:r>
    </w:p>
    <w:p w14:paraId="332F6EBA" w14:textId="08C6AB2E" w:rsidR="00FC1627" w:rsidRDefault="00FC1627" w:rsidP="00FC1627">
      <w:pPr>
        <w:rPr>
          <w:lang w:eastAsia="ko-KR"/>
        </w:rPr>
      </w:pPr>
      <w:r>
        <w:rPr>
          <w:noProof/>
        </w:rPr>
        <w:drawing>
          <wp:inline distT="0" distB="0" distL="0" distR="0" wp14:anchorId="48A1BFF4" wp14:editId="70017677">
            <wp:extent cx="3438525" cy="3152775"/>
            <wp:effectExtent l="0" t="0" r="9525" b="9525"/>
            <wp:docPr id="251102044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2044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8BF" w14:textId="3CB73A27" w:rsidR="00FC1627" w:rsidRDefault="00FC1627" w:rsidP="00FC1627">
      <w:pPr>
        <w:pStyle w:val="3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 xml:space="preserve">ilw -&gt; export -&gt; export hardware </w:t>
      </w:r>
      <w:r>
        <w:rPr>
          <w:rFonts w:hint="eastAsia"/>
          <w:lang w:eastAsia="ko-KR"/>
        </w:rPr>
        <w:t>클릭</w:t>
      </w:r>
    </w:p>
    <w:p w14:paraId="37015A61" w14:textId="74225D82" w:rsidR="00FC1627" w:rsidRDefault="00FC1627" w:rsidP="00FC1627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6A2AF4" wp14:editId="73E7C8FD">
                <wp:simplePos x="0" y="0"/>
                <wp:positionH relativeFrom="column">
                  <wp:posOffset>1838325</wp:posOffset>
                </wp:positionH>
                <wp:positionV relativeFrom="paragraph">
                  <wp:posOffset>2198370</wp:posOffset>
                </wp:positionV>
                <wp:extent cx="962025" cy="180975"/>
                <wp:effectExtent l="0" t="0" r="28575" b="28575"/>
                <wp:wrapNone/>
                <wp:docPr id="2111413153" name="타원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8556D" id="타원 58" o:spid="_x0000_s1026" style="position:absolute;margin-left:144.75pt;margin-top:173.1pt;width:75.75pt;height:14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05DE316" wp14:editId="54BAA699">
            <wp:extent cx="2924175" cy="2822169"/>
            <wp:effectExtent l="0" t="0" r="0" b="0"/>
            <wp:docPr id="1332198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86" name="그림 1" descr="텍스트, 스크린샷, 소프트웨어, 컴퓨터 아이콘이(가) 표시된 사진&#10;&#10;자동 생성된 설명"/>
                    <pic:cNvPicPr/>
                  </pic:nvPicPr>
                  <pic:blipFill rotWithShape="1">
                    <a:blip r:embed="rId15"/>
                    <a:srcRect r="73530" b="60787"/>
                    <a:stretch/>
                  </pic:blipFill>
                  <pic:spPr bwMode="auto">
                    <a:xfrm>
                      <a:off x="0" y="0"/>
                      <a:ext cx="2929581" cy="2827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DFD63" w14:textId="3B4A7E03" w:rsidR="00FC1627" w:rsidRDefault="00FC1627" w:rsidP="00FC1627">
      <w:pPr>
        <w:pStyle w:val="3"/>
        <w:rPr>
          <w:lang w:eastAsia="ko-KR"/>
        </w:rPr>
      </w:pPr>
      <w:r>
        <w:rPr>
          <w:lang w:eastAsia="ko-KR"/>
        </w:rPr>
        <w:t>O</w:t>
      </w:r>
      <w:r>
        <w:rPr>
          <w:rFonts w:hint="eastAsia"/>
          <w:lang w:eastAsia="ko-KR"/>
        </w:rPr>
        <w:t xml:space="preserve">utput </w:t>
      </w:r>
      <w:r>
        <w:rPr>
          <w:rFonts w:hint="eastAsia"/>
          <w:lang w:eastAsia="ko-KR"/>
        </w:rPr>
        <w:t>화면에서</w:t>
      </w:r>
      <w:r>
        <w:rPr>
          <w:rFonts w:hint="eastAsia"/>
          <w:lang w:eastAsia="ko-KR"/>
        </w:rPr>
        <w:t xml:space="preserve"> include bitstream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next</w:t>
      </w:r>
    </w:p>
    <w:p w14:paraId="77F3C90A" w14:textId="198555BE" w:rsidR="00FC1627" w:rsidRDefault="00FC1627" w:rsidP="00FC1627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2B3709C1" wp14:editId="353EE20C">
            <wp:extent cx="6189345" cy="1724025"/>
            <wp:effectExtent l="0" t="0" r="1905" b="9525"/>
            <wp:docPr id="248070289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70289" name="그림 1" descr="텍스트, 스크린샷, 소프트웨어, 번호이(가) 표시된 사진&#10;&#10;자동 생성된 설명"/>
                    <pic:cNvPicPr/>
                  </pic:nvPicPr>
                  <pic:blipFill rotWithShape="1">
                    <a:blip r:embed="rId16"/>
                    <a:srcRect t="11603" b="24754"/>
                    <a:stretch/>
                  </pic:blipFill>
                  <pic:spPr bwMode="auto">
                    <a:xfrm>
                      <a:off x="0" y="0"/>
                      <a:ext cx="6189345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0E0E5" w14:textId="3E329981" w:rsidR="00FC1627" w:rsidRDefault="00FC1627" w:rsidP="00B94470">
      <w:pPr>
        <w:pStyle w:val="3"/>
        <w:rPr>
          <w:lang w:eastAsia="ko-KR"/>
        </w:rPr>
      </w:pPr>
      <w:r>
        <w:rPr>
          <w:lang w:eastAsia="ko-KR"/>
        </w:rPr>
        <w:t>F</w:t>
      </w:r>
      <w:r>
        <w:rPr>
          <w:rFonts w:hint="eastAsia"/>
          <w:lang w:eastAsia="ko-KR"/>
        </w:rPr>
        <w:t xml:space="preserve">ile </w:t>
      </w:r>
      <w:r>
        <w:rPr>
          <w:rFonts w:hint="eastAsia"/>
          <w:lang w:eastAsia="ko-KR"/>
        </w:rPr>
        <w:t>화면에서</w:t>
      </w:r>
      <w:r>
        <w:rPr>
          <w:rFonts w:hint="eastAsia"/>
          <w:lang w:eastAsia="ko-KR"/>
        </w:rPr>
        <w:t xml:space="preserve"> XSA file name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zynq_</w:t>
      </w:r>
      <w:r w:rsidR="00B94470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next -&gt; ok</w:t>
      </w:r>
    </w:p>
    <w:p w14:paraId="3E364D9D" w14:textId="77777777" w:rsidR="00FC1627" w:rsidRDefault="00FC1627" w:rsidP="00FC1627">
      <w:pPr>
        <w:pStyle w:val="2"/>
        <w:numPr>
          <w:ilvl w:val="0"/>
          <w:numId w:val="0"/>
        </w:numPr>
        <w:rPr>
          <w:lang w:eastAsia="ko-KR"/>
        </w:rPr>
      </w:pPr>
    </w:p>
    <w:p w14:paraId="0469512B" w14:textId="43D0D98A" w:rsidR="009F45B1" w:rsidRDefault="00FC1627" w:rsidP="009F45B1">
      <w:pPr>
        <w:pStyle w:val="2"/>
        <w:rPr>
          <w:lang w:eastAsia="ko-KR"/>
        </w:rPr>
      </w:pPr>
      <w:r>
        <w:rPr>
          <w:rFonts w:hint="eastAsia"/>
          <w:lang w:eastAsia="ko-KR"/>
        </w:rPr>
        <w:t xml:space="preserve">Vitis </w:t>
      </w:r>
      <w:r>
        <w:rPr>
          <w:rFonts w:hint="eastAsia"/>
          <w:lang w:eastAsia="ko-KR"/>
        </w:rPr>
        <w:t>실행</w:t>
      </w:r>
    </w:p>
    <w:p w14:paraId="21C3C3D6" w14:textId="73C80196" w:rsidR="00A067FE" w:rsidRDefault="00A067FE" w:rsidP="00A067FE">
      <w:pPr>
        <w:pStyle w:val="3"/>
        <w:rPr>
          <w:lang w:eastAsia="ko-KR"/>
        </w:rPr>
      </w:pPr>
      <w:r>
        <w:rPr>
          <w:lang w:eastAsia="ko-KR"/>
        </w:rPr>
        <w:t>V</w:t>
      </w:r>
      <w:r>
        <w:rPr>
          <w:rFonts w:hint="eastAsia"/>
          <w:lang w:eastAsia="ko-KR"/>
        </w:rPr>
        <w:t xml:space="preserve">itis </w:t>
      </w:r>
      <w:r>
        <w:rPr>
          <w:rFonts w:hint="eastAsia"/>
          <w:lang w:eastAsia="ko-KR"/>
        </w:rPr>
        <w:t>실행</w:t>
      </w:r>
    </w:p>
    <w:p w14:paraId="0B06782D" w14:textId="232C8143" w:rsidR="00A067FE" w:rsidRDefault="00A067FE" w:rsidP="00A067FE">
      <w:pPr>
        <w:rPr>
          <w:lang w:eastAsia="ko-KR"/>
        </w:rPr>
      </w:pPr>
      <w:r>
        <w:rPr>
          <w:lang w:eastAsia="ko-KR"/>
        </w:rPr>
        <w:t>W</w:t>
      </w:r>
      <w:r>
        <w:rPr>
          <w:rFonts w:hint="eastAsia"/>
          <w:lang w:eastAsia="ko-KR"/>
        </w:rPr>
        <w:t xml:space="preserve">elcome </w:t>
      </w:r>
      <w:r>
        <w:rPr>
          <w:rFonts w:hint="eastAsia"/>
          <w:lang w:eastAsia="ko-KR"/>
        </w:rPr>
        <w:t>화면</w:t>
      </w:r>
      <w:r>
        <w:rPr>
          <w:rFonts w:hint="eastAsia"/>
          <w:lang w:eastAsia="ko-KR"/>
        </w:rPr>
        <w:t xml:space="preserve"> close</w:t>
      </w:r>
    </w:p>
    <w:p w14:paraId="0AB0D558" w14:textId="116734CB" w:rsidR="00A067FE" w:rsidRDefault="00A067FE" w:rsidP="00A067FE">
      <w:pPr>
        <w:rPr>
          <w:lang w:eastAsia="ko-KR"/>
        </w:rPr>
      </w:pPr>
      <w:r>
        <w:rPr>
          <w:rFonts w:hint="eastAsia"/>
          <w:lang w:eastAsia="ko-KR"/>
        </w:rPr>
        <w:t xml:space="preserve">Open workspace </w:t>
      </w:r>
      <w:r>
        <w:rPr>
          <w:rFonts w:hint="eastAsia"/>
          <w:lang w:eastAsia="ko-KR"/>
        </w:rPr>
        <w:t>클릭</w:t>
      </w:r>
    </w:p>
    <w:p w14:paraId="06BCFF48" w14:textId="76C301EE" w:rsidR="00A067FE" w:rsidRDefault="00A067FE" w:rsidP="00A067FE">
      <w:pPr>
        <w:rPr>
          <w:lang w:eastAsia="ko-KR"/>
        </w:rPr>
      </w:pPr>
      <w:r>
        <w:rPr>
          <w:noProof/>
        </w:rPr>
        <w:drawing>
          <wp:inline distT="0" distB="0" distL="0" distR="0" wp14:anchorId="322DF8AE" wp14:editId="6A865FA8">
            <wp:extent cx="2628900" cy="2751582"/>
            <wp:effectExtent l="0" t="0" r="0" b="0"/>
            <wp:docPr id="13517104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048" name="그림 1" descr="텍스트, 스크린샷, 소프트웨어, 멀티미디어 소프트웨어이(가) 표시된 사진&#10;&#10;자동 생성된 설명"/>
                    <pic:cNvPicPr/>
                  </pic:nvPicPr>
                  <pic:blipFill rotWithShape="1">
                    <a:blip r:embed="rId17"/>
                    <a:srcRect r="76916" b="57049"/>
                    <a:stretch/>
                  </pic:blipFill>
                  <pic:spPr bwMode="auto">
                    <a:xfrm>
                      <a:off x="0" y="0"/>
                      <a:ext cx="2631362" cy="2754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B23F0" w14:textId="3B67D5AA" w:rsidR="00A067FE" w:rsidRDefault="00A067FE" w:rsidP="00A067FE">
      <w:pPr>
        <w:pStyle w:val="3"/>
        <w:rPr>
          <w:lang w:eastAsia="ko-KR"/>
        </w:rPr>
      </w:pPr>
      <w:r>
        <w:rPr>
          <w:rFonts w:hint="eastAsia"/>
          <w:lang w:eastAsia="ko-KR"/>
        </w:rPr>
        <w:t>폴더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Verilog</w:t>
      </w:r>
      <w:r>
        <w:rPr>
          <w:rFonts w:hint="eastAsia"/>
          <w:lang w:eastAsia="ko-KR"/>
        </w:rPr>
        <w:t xml:space="preserve">_lab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zynq_</w:t>
      </w:r>
      <w:r w:rsidR="00B60081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 xml:space="preserve">_sw </w:t>
      </w:r>
      <w:r>
        <w:rPr>
          <w:rFonts w:hint="eastAsia"/>
          <w:lang w:eastAsia="ko-KR"/>
        </w:rPr>
        <w:t>폴더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zynq_</w:t>
      </w:r>
      <w:r w:rsidR="00B60081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 xml:space="preserve">_sw </w:t>
      </w:r>
      <w:r>
        <w:rPr>
          <w:rFonts w:hint="eastAsia"/>
          <w:lang w:eastAsia="ko-KR"/>
        </w:rPr>
        <w:t>선택</w:t>
      </w:r>
    </w:p>
    <w:p w14:paraId="37CBB62F" w14:textId="197CAFCE" w:rsidR="00A067FE" w:rsidRDefault="00A067FE" w:rsidP="00A067FE">
      <w:pPr>
        <w:rPr>
          <w:lang w:eastAsia="ko-KR"/>
        </w:rPr>
      </w:pPr>
    </w:p>
    <w:p w14:paraId="262434F5" w14:textId="50AF31EB" w:rsidR="00A067FE" w:rsidRDefault="00A067FE" w:rsidP="00A067FE">
      <w:pPr>
        <w:pStyle w:val="3"/>
        <w:rPr>
          <w:lang w:eastAsia="ko-KR"/>
        </w:rPr>
      </w:pPr>
      <w:r>
        <w:rPr>
          <w:lang w:eastAsia="ko-KR"/>
        </w:rPr>
        <w:t>P</w:t>
      </w:r>
      <w:r>
        <w:rPr>
          <w:rFonts w:hint="eastAsia"/>
          <w:lang w:eastAsia="ko-KR"/>
        </w:rPr>
        <w:t xml:space="preserve">latform component </w:t>
      </w:r>
      <w:r>
        <w:rPr>
          <w:rFonts w:hint="eastAsia"/>
          <w:lang w:eastAsia="ko-KR"/>
        </w:rPr>
        <w:t>생성</w:t>
      </w:r>
    </w:p>
    <w:p w14:paraId="55D6621E" w14:textId="6330C460" w:rsidR="00A067FE" w:rsidRDefault="00A067FE" w:rsidP="00A067FE">
      <w:pPr>
        <w:rPr>
          <w:lang w:eastAsia="ko-KR"/>
        </w:rPr>
      </w:pPr>
      <w:r>
        <w:rPr>
          <w:rFonts w:hint="eastAsia"/>
          <w:lang w:eastAsia="ko-KR"/>
        </w:rPr>
        <w:t xml:space="preserve">File -&gt; New Component -&gt; platform </w:t>
      </w:r>
      <w:r>
        <w:rPr>
          <w:rFonts w:hint="eastAsia"/>
          <w:lang w:eastAsia="ko-KR"/>
        </w:rPr>
        <w:t>클릭</w:t>
      </w:r>
    </w:p>
    <w:p w14:paraId="5CD9F69A" w14:textId="129EF728" w:rsidR="00A067FE" w:rsidRPr="00A067FE" w:rsidRDefault="00A067FE" w:rsidP="00A067FE">
      <w:pPr>
        <w:rPr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 xml:space="preserve">omponent name 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zynq_</w:t>
      </w:r>
      <w:r w:rsidR="002E47BA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>_plat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 w:rsidR="005466D6">
        <w:rPr>
          <w:rFonts w:hint="eastAsia"/>
          <w:lang w:eastAsia="ko-KR"/>
        </w:rPr>
        <w:t xml:space="preserve">next </w:t>
      </w:r>
      <w:r w:rsidR="005466D6">
        <w:rPr>
          <w:rFonts w:hint="eastAsia"/>
          <w:lang w:eastAsia="ko-KR"/>
        </w:rPr>
        <w:t>클릭</w:t>
      </w:r>
    </w:p>
    <w:p w14:paraId="5F583D71" w14:textId="639FFC09" w:rsidR="00A067FE" w:rsidRDefault="00A067FE" w:rsidP="00A067F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0B94D750" wp14:editId="751CCA46">
            <wp:extent cx="3381375" cy="1279720"/>
            <wp:effectExtent l="0" t="0" r="0" b="0"/>
            <wp:docPr id="156337136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136" name="그림 1" descr="텍스트, 스크린샷, 소프트웨어, 멀티미디어 소프트웨어이(가) 표시된 사진&#10;&#10;자동 생성된 설명"/>
                    <pic:cNvPicPr/>
                  </pic:nvPicPr>
                  <pic:blipFill rotWithShape="1">
                    <a:blip r:embed="rId18"/>
                    <a:srcRect r="49984" b="66351"/>
                    <a:stretch/>
                  </pic:blipFill>
                  <pic:spPr bwMode="auto">
                    <a:xfrm>
                      <a:off x="0" y="0"/>
                      <a:ext cx="3397170" cy="1285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9124B" w14:textId="77777777" w:rsidR="00343F61" w:rsidRDefault="00343F61" w:rsidP="00A067FE">
      <w:pPr>
        <w:rPr>
          <w:lang w:eastAsia="ko-KR"/>
        </w:rPr>
      </w:pPr>
    </w:p>
    <w:p w14:paraId="4F4A82ED" w14:textId="731BD8A9" w:rsidR="00343F61" w:rsidRDefault="00343F61" w:rsidP="00A067FE">
      <w:pPr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0E53B233" wp14:editId="451F6C15">
            <wp:extent cx="5118490" cy="2466975"/>
            <wp:effectExtent l="0" t="0" r="6350" b="0"/>
            <wp:docPr id="100773992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9921" name="그림 1" descr="텍스트, 스크린샷, 소프트웨어, 멀티미디어 소프트웨어이(가) 표시된 사진&#10;&#10;자동 생성된 설명"/>
                    <pic:cNvPicPr/>
                  </pic:nvPicPr>
                  <pic:blipFill rotWithShape="1">
                    <a:blip r:embed="rId19"/>
                    <a:srcRect r="29276" b="46661"/>
                    <a:stretch/>
                  </pic:blipFill>
                  <pic:spPr bwMode="auto">
                    <a:xfrm>
                      <a:off x="0" y="0"/>
                      <a:ext cx="5123643" cy="246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4999C" w14:textId="77777777" w:rsidR="005466D6" w:rsidRDefault="005466D6" w:rsidP="00A067FE">
      <w:pPr>
        <w:rPr>
          <w:lang w:eastAsia="ko-KR"/>
        </w:rPr>
      </w:pPr>
    </w:p>
    <w:p w14:paraId="5CF0B62B" w14:textId="1296AB0E" w:rsidR="00A067FE" w:rsidRDefault="00A067FE" w:rsidP="00A067FE">
      <w:pPr>
        <w:rPr>
          <w:lang w:eastAsia="ko-KR"/>
        </w:rPr>
      </w:pPr>
    </w:p>
    <w:p w14:paraId="29C99786" w14:textId="77777777" w:rsidR="005466D6" w:rsidRDefault="005466D6" w:rsidP="00A067FE">
      <w:pPr>
        <w:rPr>
          <w:lang w:eastAsia="ko-KR"/>
        </w:rPr>
      </w:pPr>
    </w:p>
    <w:p w14:paraId="25DD489C" w14:textId="3880ADA2" w:rsidR="005466D6" w:rsidRDefault="005466D6" w:rsidP="005466D6">
      <w:pPr>
        <w:pStyle w:val="3"/>
        <w:rPr>
          <w:lang w:eastAsia="ko-KR"/>
        </w:rPr>
      </w:pPr>
      <w:r>
        <w:rPr>
          <w:rFonts w:hint="eastAsia"/>
          <w:lang w:eastAsia="ko-KR"/>
        </w:rPr>
        <w:t xml:space="preserve">Select </w:t>
      </w:r>
      <w:r>
        <w:rPr>
          <w:lang w:eastAsia="ko-KR"/>
        </w:rPr>
        <w:t>platform</w:t>
      </w:r>
      <w:r>
        <w:rPr>
          <w:rFonts w:hint="eastAsia"/>
          <w:lang w:eastAsia="ko-KR"/>
        </w:rPr>
        <w:t xml:space="preserve"> creation Flow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hardware Design(XSA) for </w:t>
      </w:r>
      <w:r>
        <w:rPr>
          <w:lang w:eastAsia="ko-KR"/>
        </w:rPr>
        <w:t>implementation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Browse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zynq_basic_system 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zynq_</w:t>
      </w:r>
      <w:r w:rsidR="00343F61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 xml:space="preserve">.xsa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열기</w:t>
      </w:r>
    </w:p>
    <w:p w14:paraId="676D2C44" w14:textId="1BD20070" w:rsidR="00343F61" w:rsidRPr="00343F61" w:rsidRDefault="00343F61" w:rsidP="00343F61">
      <w:pPr>
        <w:rPr>
          <w:rFonts w:hint="eastAsia"/>
          <w:lang w:eastAsia="ko-KR"/>
        </w:rPr>
      </w:pPr>
      <w:r>
        <w:rPr>
          <w:noProof/>
        </w:rPr>
        <w:drawing>
          <wp:inline distT="0" distB="0" distL="0" distR="0" wp14:anchorId="626790C4" wp14:editId="335C654F">
            <wp:extent cx="6202198" cy="2290762"/>
            <wp:effectExtent l="0" t="0" r="8255" b="0"/>
            <wp:docPr id="23799622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96224" name="그림 1" descr="텍스트, 스크린샷, 소프트웨어, 멀티미디어 소프트웨어이(가) 표시된 사진&#10;&#10;자동 생성된 설명"/>
                    <pic:cNvPicPr/>
                  </pic:nvPicPr>
                  <pic:blipFill rotWithShape="1">
                    <a:blip r:embed="rId20"/>
                    <a:srcRect r="8125" b="46902"/>
                    <a:stretch/>
                  </pic:blipFill>
                  <pic:spPr bwMode="auto">
                    <a:xfrm>
                      <a:off x="0" y="0"/>
                      <a:ext cx="6210733" cy="2293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2F0F2" w14:textId="4134A1EB" w:rsidR="005466D6" w:rsidRDefault="005466D6" w:rsidP="005466D6">
      <w:pPr>
        <w:pStyle w:val="3"/>
        <w:rPr>
          <w:lang w:eastAsia="ko-KR"/>
        </w:rPr>
      </w:pPr>
      <w:r>
        <w:rPr>
          <w:lang w:eastAsia="ko-KR"/>
        </w:rPr>
        <w:t>N</w:t>
      </w:r>
      <w:r>
        <w:rPr>
          <w:rFonts w:hint="eastAsia"/>
          <w:lang w:eastAsia="ko-KR"/>
        </w:rPr>
        <w:t xml:space="preserve">ext -&gt; next -&gt; finish </w:t>
      </w:r>
      <w:r>
        <w:rPr>
          <w:rFonts w:hint="eastAsia"/>
          <w:lang w:eastAsia="ko-KR"/>
        </w:rPr>
        <w:t>클릭</w:t>
      </w:r>
    </w:p>
    <w:p w14:paraId="48A851A7" w14:textId="694D8A79" w:rsidR="005466D6" w:rsidRDefault="0025636F" w:rsidP="0025636F">
      <w:pPr>
        <w:pStyle w:val="3"/>
        <w:rPr>
          <w:lang w:eastAsia="ko-KR"/>
        </w:rPr>
      </w:pPr>
      <w:r>
        <w:rPr>
          <w:rFonts w:hint="eastAsia"/>
          <w:lang w:eastAsia="ko-KR"/>
        </w:rPr>
        <w:t xml:space="preserve">Application component </w:t>
      </w:r>
      <w:r>
        <w:rPr>
          <w:rFonts w:hint="eastAsia"/>
          <w:lang w:eastAsia="ko-KR"/>
        </w:rPr>
        <w:t>생성</w:t>
      </w:r>
    </w:p>
    <w:p w14:paraId="3F4CB290" w14:textId="23591FA4" w:rsidR="0025636F" w:rsidRDefault="0025636F" w:rsidP="0025636F">
      <w:pPr>
        <w:rPr>
          <w:lang w:eastAsia="ko-KR"/>
        </w:rPr>
      </w:pPr>
      <w:r>
        <w:rPr>
          <w:rFonts w:hint="eastAsia"/>
          <w:lang w:eastAsia="ko-KR"/>
        </w:rPr>
        <w:t xml:space="preserve">File -&gt; New Component -&gt; </w:t>
      </w:r>
      <w:r w:rsidR="00343F61">
        <w:rPr>
          <w:rFonts w:hint="eastAsia"/>
          <w:lang w:eastAsia="ko-KR"/>
        </w:rPr>
        <w:t>From Example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3269B9EF" w14:textId="77777777" w:rsidR="00343F61" w:rsidRDefault="00343F61" w:rsidP="0025636F">
      <w:pPr>
        <w:rPr>
          <w:lang w:eastAsia="ko-KR"/>
        </w:rPr>
      </w:pPr>
    </w:p>
    <w:p w14:paraId="5D56FD8F" w14:textId="2DFA04BB" w:rsidR="00343F61" w:rsidRDefault="00343F61" w:rsidP="0025636F">
      <w:pPr>
        <w:rPr>
          <w:lang w:eastAsia="ko-KR"/>
        </w:rPr>
      </w:pPr>
      <w:r>
        <w:rPr>
          <w:lang w:eastAsia="ko-KR"/>
        </w:rPr>
        <w:t>E</w:t>
      </w:r>
      <w:r>
        <w:rPr>
          <w:rFonts w:hint="eastAsia"/>
          <w:lang w:eastAsia="ko-KR"/>
        </w:rPr>
        <w:t xml:space="preserve">mpty application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-&gt; create application component from template </w:t>
      </w:r>
      <w:r>
        <w:rPr>
          <w:rFonts w:hint="eastAsia"/>
          <w:lang w:eastAsia="ko-KR"/>
        </w:rPr>
        <w:t>클릭</w:t>
      </w:r>
    </w:p>
    <w:p w14:paraId="44A5C2E3" w14:textId="6AB310A9" w:rsidR="0025636F" w:rsidRDefault="0025636F" w:rsidP="0025636F">
      <w:pPr>
        <w:rPr>
          <w:lang w:eastAsia="ko-KR"/>
        </w:rPr>
      </w:pPr>
      <w:r>
        <w:rPr>
          <w:lang w:eastAsia="ko-KR"/>
        </w:rPr>
        <w:lastRenderedPageBreak/>
        <w:t>C</w:t>
      </w:r>
      <w:r>
        <w:rPr>
          <w:rFonts w:hint="eastAsia"/>
          <w:lang w:eastAsia="ko-KR"/>
        </w:rPr>
        <w:t xml:space="preserve">omponent name 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 w:rsidR="00B60081">
        <w:rPr>
          <w:rFonts w:hint="eastAsia"/>
          <w:lang w:eastAsia="ko-KR"/>
        </w:rPr>
        <w:t>axi_test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</w:t>
      </w:r>
      <w:r w:rsidR="0064278E">
        <w:rPr>
          <w:rFonts w:hint="eastAsia"/>
          <w:lang w:eastAsia="ko-KR"/>
        </w:rPr>
        <w:t xml:space="preserve"> </w:t>
      </w:r>
      <w:r w:rsidR="0064278E">
        <w:rPr>
          <w:rFonts w:hint="eastAsia"/>
          <w:lang w:eastAsia="ko-KR"/>
        </w:rPr>
        <w:t>후</w:t>
      </w:r>
      <w:r w:rsidR="0064278E">
        <w:rPr>
          <w:rFonts w:hint="eastAsia"/>
          <w:lang w:eastAsia="ko-KR"/>
        </w:rPr>
        <w:t xml:space="preserve"> next</w:t>
      </w:r>
    </w:p>
    <w:p w14:paraId="648D272F" w14:textId="4D195202" w:rsidR="0064278E" w:rsidRDefault="0064278E" w:rsidP="0025636F">
      <w:pPr>
        <w:rPr>
          <w:lang w:eastAsia="ko-KR"/>
        </w:rPr>
      </w:pPr>
      <w:r>
        <w:rPr>
          <w:lang w:eastAsia="ko-KR"/>
        </w:rPr>
        <w:t>S</w:t>
      </w:r>
      <w:r>
        <w:rPr>
          <w:rFonts w:hint="eastAsia"/>
          <w:lang w:eastAsia="ko-KR"/>
        </w:rPr>
        <w:t xml:space="preserve">elect platform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zynq_</w:t>
      </w:r>
      <w:r w:rsidR="00343F61">
        <w:rPr>
          <w:rFonts w:hint="eastAsia"/>
          <w:lang w:eastAsia="ko-KR"/>
        </w:rPr>
        <w:t>axi</w:t>
      </w:r>
      <w:r>
        <w:rPr>
          <w:rFonts w:hint="eastAsia"/>
          <w:lang w:eastAsia="ko-KR"/>
        </w:rPr>
        <w:t xml:space="preserve">_pat </w:t>
      </w:r>
      <w:r>
        <w:rPr>
          <w:rFonts w:hint="eastAsia"/>
          <w:lang w:eastAsia="ko-KR"/>
        </w:rPr>
        <w:t>선택</w:t>
      </w:r>
    </w:p>
    <w:p w14:paraId="48D39941" w14:textId="27B46EC6" w:rsidR="0064278E" w:rsidRDefault="0064278E" w:rsidP="0025636F">
      <w:pPr>
        <w:rPr>
          <w:lang w:eastAsia="ko-KR"/>
        </w:rPr>
      </w:pPr>
      <w:r>
        <w:rPr>
          <w:lang w:eastAsia="ko-KR"/>
        </w:rPr>
        <w:t>N</w:t>
      </w:r>
      <w:r>
        <w:rPr>
          <w:rFonts w:hint="eastAsia"/>
          <w:lang w:eastAsia="ko-KR"/>
        </w:rPr>
        <w:t>ext -&gt; next -&gt; finish</w:t>
      </w:r>
    </w:p>
    <w:p w14:paraId="69E39090" w14:textId="77777777" w:rsidR="00343F61" w:rsidRDefault="0064278E" w:rsidP="0056494D">
      <w:pPr>
        <w:pStyle w:val="3"/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 xml:space="preserve">pplication source </w:t>
      </w:r>
    </w:p>
    <w:p w14:paraId="70382E9D" w14:textId="4FD9E35C" w:rsidR="0064278E" w:rsidRDefault="00343F61" w:rsidP="0064278E">
      <w:pPr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>xi_test -&gt; sources -&gt; src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오른쪽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마우스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</w:p>
    <w:p w14:paraId="52AED8E0" w14:textId="6C6FFE0F" w:rsidR="00343F61" w:rsidRDefault="00343F61" w:rsidP="0064278E">
      <w:pPr>
        <w:rPr>
          <w:lang w:eastAsia="ko-KR"/>
        </w:rPr>
      </w:pPr>
      <w:r>
        <w:rPr>
          <w:lang w:eastAsia="ko-KR"/>
        </w:rPr>
        <w:t>N</w:t>
      </w:r>
      <w:r>
        <w:rPr>
          <w:rFonts w:hint="eastAsia"/>
          <w:lang w:eastAsia="ko-KR"/>
        </w:rPr>
        <w:t>ew file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axi_test.c </w:t>
      </w:r>
      <w:r>
        <w:rPr>
          <w:rFonts w:hint="eastAsia"/>
          <w:lang w:eastAsia="ko-KR"/>
        </w:rPr>
        <w:t>입력</w:t>
      </w:r>
    </w:p>
    <w:p w14:paraId="31FEDD8F" w14:textId="3DF56452" w:rsidR="00343F61" w:rsidRDefault="00343F61" w:rsidP="0064278E">
      <w:pPr>
        <w:rPr>
          <w:rFonts w:hint="eastAsia"/>
          <w:lang w:eastAsia="ko-KR"/>
        </w:rPr>
      </w:pPr>
      <w:r>
        <w:rPr>
          <w:lang w:eastAsia="ko-KR"/>
        </w:rPr>
        <w:t>P</w:t>
      </w:r>
      <w:r>
        <w:rPr>
          <w:rFonts w:hint="eastAsia"/>
          <w:lang w:eastAsia="ko-KR"/>
        </w:rPr>
        <w:t xml:space="preserve">ointer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for </w:t>
      </w:r>
      <w:r>
        <w:rPr>
          <w:rFonts w:hint="eastAsia"/>
          <w:lang w:eastAsia="ko-KR"/>
        </w:rPr>
        <w:t>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pl</w:t>
      </w:r>
      <w:r w:rsidR="00606E36">
        <w:rPr>
          <w:rFonts w:hint="eastAsia"/>
          <w:lang w:eastAsia="ko-KR"/>
        </w:rPr>
        <w:t>의</w:t>
      </w:r>
      <w:r w:rsidR="00606E36">
        <w:rPr>
          <w:rFonts w:hint="eastAsia"/>
          <w:lang w:eastAsia="ko-KR"/>
        </w:rPr>
        <w:t xml:space="preserve"> 4 register</w:t>
      </w:r>
      <w:r w:rsidR="00606E36">
        <w:rPr>
          <w:rFonts w:hint="eastAsia"/>
          <w:lang w:eastAsia="ko-KR"/>
        </w:rPr>
        <w:t>에</w:t>
      </w:r>
      <w:r w:rsidR="00606E36"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데이터를</w:t>
      </w:r>
      <w:r w:rsidR="00606E36"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쓰고</w:t>
      </w:r>
      <w:r w:rsidR="00606E36"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읽는</w:t>
      </w:r>
      <w:r w:rsidR="00606E36"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코드</w:t>
      </w:r>
      <w:r w:rsidR="00606E36"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작성</w:t>
      </w:r>
    </w:p>
    <w:p w14:paraId="485DD987" w14:textId="5F6BEE17" w:rsidR="0064278E" w:rsidRDefault="0064278E" w:rsidP="0064278E">
      <w:pPr>
        <w:rPr>
          <w:lang w:eastAsia="ko-KR"/>
        </w:rPr>
      </w:pPr>
    </w:p>
    <w:p w14:paraId="20AFFCF9" w14:textId="77777777" w:rsidR="009E780A" w:rsidRDefault="009E780A" w:rsidP="0064278E">
      <w:pPr>
        <w:rPr>
          <w:lang w:eastAsia="ko-KR"/>
        </w:rPr>
      </w:pPr>
    </w:p>
    <w:p w14:paraId="07620ED5" w14:textId="3DE74227" w:rsidR="009E780A" w:rsidRDefault="009E780A" w:rsidP="009E780A">
      <w:pPr>
        <w:pStyle w:val="3"/>
        <w:rPr>
          <w:lang w:eastAsia="ko-KR"/>
        </w:rPr>
      </w:pPr>
      <w:r>
        <w:rPr>
          <w:lang w:eastAsia="ko-KR"/>
        </w:rPr>
        <w:t>A</w:t>
      </w:r>
      <w:r>
        <w:rPr>
          <w:rFonts w:hint="eastAsia"/>
          <w:lang w:eastAsia="ko-KR"/>
        </w:rPr>
        <w:t>pplication build</w:t>
      </w:r>
    </w:p>
    <w:p w14:paraId="54442EDF" w14:textId="48914F21" w:rsidR="009E780A" w:rsidRPr="009E780A" w:rsidRDefault="009E780A" w:rsidP="009E780A">
      <w:pPr>
        <w:rPr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>omponent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dip2led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build </w:t>
      </w:r>
      <w:r>
        <w:rPr>
          <w:rFonts w:hint="eastAsia"/>
          <w:lang w:eastAsia="ko-KR"/>
        </w:rPr>
        <w:t>클릭</w:t>
      </w:r>
    </w:p>
    <w:p w14:paraId="4ACA4352" w14:textId="77777777" w:rsidR="009E780A" w:rsidRDefault="009E780A" w:rsidP="009E780A">
      <w:pPr>
        <w:rPr>
          <w:lang w:eastAsia="ko-KR"/>
        </w:rPr>
      </w:pPr>
    </w:p>
    <w:p w14:paraId="4B55FE38" w14:textId="4AB607B0" w:rsidR="009E780A" w:rsidRDefault="009E780A" w:rsidP="009E780A">
      <w:pPr>
        <w:pStyle w:val="3"/>
        <w:rPr>
          <w:lang w:eastAsia="ko-KR"/>
        </w:rPr>
      </w:pP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14:paraId="358DCD97" w14:textId="77777777" w:rsidR="009E780A" w:rsidRDefault="009E780A" w:rsidP="009E780A">
      <w:pPr>
        <w:rPr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 xml:space="preserve">ora z7 board </w:t>
      </w:r>
      <w:r>
        <w:rPr>
          <w:rFonts w:hint="eastAsia"/>
          <w:lang w:eastAsia="ko-KR"/>
        </w:rPr>
        <w:t>연결</w:t>
      </w:r>
    </w:p>
    <w:p w14:paraId="470616FD" w14:textId="77777777" w:rsidR="009E780A" w:rsidRDefault="009E780A" w:rsidP="009E780A">
      <w:pPr>
        <w:rPr>
          <w:lang w:eastAsia="ko-KR"/>
        </w:rPr>
      </w:pPr>
      <w:r>
        <w:rPr>
          <w:lang w:eastAsia="ko-KR"/>
        </w:rPr>
        <w:t>T</w:t>
      </w:r>
      <w:r>
        <w:rPr>
          <w:rFonts w:hint="eastAsia"/>
          <w:lang w:eastAsia="ko-KR"/>
        </w:rPr>
        <w:t xml:space="preserve">eraterm </w:t>
      </w:r>
      <w:r>
        <w:rPr>
          <w:rFonts w:hint="eastAsia"/>
          <w:lang w:eastAsia="ko-KR"/>
        </w:rPr>
        <w:t>실행</w:t>
      </w:r>
    </w:p>
    <w:p w14:paraId="0E338C46" w14:textId="0A1674EF" w:rsidR="009E780A" w:rsidRDefault="009E780A" w:rsidP="009E780A">
      <w:pPr>
        <w:rPr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1C475348" w14:textId="77777777" w:rsidR="009E780A" w:rsidRDefault="009E780A" w:rsidP="009E780A">
      <w:pPr>
        <w:rPr>
          <w:lang w:eastAsia="ko-KR"/>
        </w:rPr>
      </w:pPr>
    </w:p>
    <w:p w14:paraId="3CA19D10" w14:textId="2750A937" w:rsidR="009E780A" w:rsidRDefault="009E780A" w:rsidP="009E780A">
      <w:pPr>
        <w:pStyle w:val="3"/>
        <w:rPr>
          <w:lang w:eastAsia="ko-KR"/>
        </w:rPr>
      </w:pPr>
      <w:r>
        <w:rPr>
          <w:rFonts w:hint="eastAsia"/>
          <w:lang w:eastAsia="ko-KR"/>
        </w:rPr>
        <w:t xml:space="preserve">Flow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component </w:t>
      </w:r>
      <w:r w:rsidR="00606E36">
        <w:rPr>
          <w:rFonts w:hint="eastAsia"/>
          <w:lang w:eastAsia="ko-KR"/>
        </w:rPr>
        <w:t>axi_test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 w:rsidR="00606E36">
        <w:rPr>
          <w:rFonts w:hint="eastAsia"/>
          <w:lang w:eastAsia="ko-KR"/>
        </w:rPr>
        <w:t>debug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128AB64C" w14:textId="62BF4A95" w:rsidR="00606E36" w:rsidRDefault="00606E36" w:rsidP="00606E36">
      <w:pPr>
        <w:pStyle w:val="3"/>
        <w:rPr>
          <w:lang w:eastAsia="ko-KR"/>
        </w:rPr>
      </w:pPr>
      <w:r>
        <w:rPr>
          <w:lang w:eastAsia="ko-KR"/>
        </w:rPr>
        <w:t>V</w:t>
      </w:r>
      <w:r>
        <w:rPr>
          <w:rFonts w:hint="eastAsia"/>
          <w:lang w:eastAsia="ko-KR"/>
        </w:rPr>
        <w:t>ivado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open hardware manager -&gt; auto connect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system ILA </w:t>
      </w:r>
      <w:r>
        <w:rPr>
          <w:rFonts w:hint="eastAsia"/>
          <w:lang w:eastAsia="ko-KR"/>
        </w:rPr>
        <w:t>화면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14:paraId="677EC97A" w14:textId="0481A36D" w:rsidR="009E780A" w:rsidRDefault="00606E36" w:rsidP="009E780A">
      <w:pPr>
        <w:rPr>
          <w:lang w:eastAsia="ko-KR"/>
        </w:rPr>
      </w:pPr>
      <w:r>
        <w:rPr>
          <w:lang w:eastAsia="ko-KR"/>
        </w:rPr>
        <w:t>W</w:t>
      </w:r>
      <w:r>
        <w:rPr>
          <w:rFonts w:hint="eastAsia"/>
          <w:lang w:eastAsia="ko-KR"/>
        </w:rPr>
        <w:t>rite channel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read channel 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address, data, </w:t>
      </w:r>
      <w:r>
        <w:rPr>
          <w:rFonts w:hint="eastAsia"/>
          <w:lang w:eastAsia="ko-KR"/>
        </w:rPr>
        <w:t>확인</w:t>
      </w:r>
    </w:p>
    <w:p w14:paraId="21E0B5C1" w14:textId="173526E1" w:rsidR="00606E36" w:rsidRPr="009E780A" w:rsidRDefault="00606E36" w:rsidP="009E780A">
      <w:pPr>
        <w:rPr>
          <w:rFonts w:hint="eastAsia"/>
          <w:lang w:eastAsia="ko-KR"/>
        </w:rPr>
      </w:pPr>
      <w:r>
        <w:rPr>
          <w:lang w:eastAsia="ko-KR"/>
        </w:rPr>
        <w:t>T</w:t>
      </w:r>
      <w:r>
        <w:rPr>
          <w:rFonts w:hint="eastAsia"/>
          <w:lang w:eastAsia="ko-KR"/>
        </w:rPr>
        <w:t>rigger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write channel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awtvalid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11D47308" w14:textId="77777777" w:rsidR="008A6729" w:rsidRPr="008A6729" w:rsidRDefault="008A6729" w:rsidP="008A6729">
      <w:pPr>
        <w:rPr>
          <w:lang w:eastAsia="ko-KR"/>
        </w:rPr>
      </w:pPr>
    </w:p>
    <w:sectPr w:rsidR="008A6729" w:rsidRPr="008A6729" w:rsidSect="004948BA">
      <w:headerReference w:type="default" r:id="rId21"/>
      <w:footerReference w:type="default" r:id="rId22"/>
      <w:pgSz w:w="11907" w:h="16839" w:code="9"/>
      <w:pgMar w:top="1440" w:right="1080" w:bottom="1440" w:left="1080" w:header="624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DAA05" w14:textId="77777777" w:rsidR="00323536" w:rsidRDefault="00323536">
      <w:r>
        <w:separator/>
      </w:r>
    </w:p>
  </w:endnote>
  <w:endnote w:type="continuationSeparator" w:id="0">
    <w:p w14:paraId="3E56FB15" w14:textId="77777777" w:rsidR="00323536" w:rsidRDefault="00323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8F32F0" w14:textId="77777777" w:rsidR="009E2317" w:rsidRDefault="009E2317">
    <w:pPr>
      <w:pStyle w:val="a7"/>
      <w:framePr w:wrap="around" w:vAnchor="text" w:hAnchor="margin" w:xAlign="right" w:y="1"/>
      <w:rPr>
        <w:rStyle w:val="a4"/>
      </w:rPr>
    </w:pPr>
    <w:r>
      <w:rPr>
        <w:rStyle w:val="a4"/>
        <w:sz w:val="18"/>
      </w:rPr>
      <w:fldChar w:fldCharType="begin"/>
    </w:r>
    <w:r>
      <w:rPr>
        <w:rStyle w:val="a4"/>
        <w:sz w:val="18"/>
      </w:rPr>
      <w:instrText xml:space="preserve">PAGE  </w:instrText>
    </w:r>
    <w:r>
      <w:rPr>
        <w:rStyle w:val="a4"/>
        <w:sz w:val="18"/>
      </w:rPr>
      <w:fldChar w:fldCharType="separate"/>
    </w:r>
    <w:r w:rsidR="00E62AC5">
      <w:rPr>
        <w:rStyle w:val="a4"/>
        <w:noProof/>
        <w:sz w:val="18"/>
      </w:rPr>
      <w:t>8</w:t>
    </w:r>
    <w:r>
      <w:rPr>
        <w:rStyle w:val="a4"/>
        <w:sz w:val="18"/>
      </w:rPr>
      <w:fldChar w:fldCharType="end"/>
    </w:r>
  </w:p>
  <w:p w14:paraId="3A8C2629" w14:textId="7993FEB5" w:rsidR="009E2317" w:rsidRDefault="009E2317" w:rsidP="00EA725A">
    <w:pPr>
      <w:pStyle w:val="a7"/>
      <w:pBdr>
        <w:top w:val="single" w:sz="6" w:space="1" w:color="auto"/>
      </w:pBdr>
    </w:pPr>
    <w:r>
      <w:rPr>
        <w:sz w:val="18"/>
      </w:rPr>
      <w:t>The use or disclosure this information is subject to the restriction on page i</w:t>
    </w:r>
    <w:r>
      <w:rPr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AC0E5E" w14:textId="77777777" w:rsidR="00323536" w:rsidRDefault="00323536">
      <w:r>
        <w:separator/>
      </w:r>
    </w:p>
  </w:footnote>
  <w:footnote w:type="continuationSeparator" w:id="0">
    <w:p w14:paraId="23951B96" w14:textId="77777777" w:rsidR="00323536" w:rsidRDefault="00323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5C14F" w14:textId="3E10DEFF" w:rsidR="00497C5F" w:rsidRDefault="00BA3BC7">
    <w:pPr>
      <w:pStyle w:val="a8"/>
      <w:rPr>
        <w:lang w:eastAsia="ko-KR"/>
      </w:rPr>
    </w:pPr>
    <w:r>
      <w:rPr>
        <w:noProof/>
        <w:lang w:eastAsia="ko-KR"/>
      </w:rPr>
      <w:drawing>
        <wp:inline distT="0" distB="0" distL="0" distR="0" wp14:anchorId="0F79AE60" wp14:editId="24711445">
          <wp:extent cx="552450" cy="301801"/>
          <wp:effectExtent l="0" t="0" r="0" b="3175"/>
          <wp:docPr id="14" name="그림 0" descr="pt로고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t로고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6776" cy="3041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ko-KR"/>
      </w:rPr>
      <w:tab/>
    </w:r>
    <w:r>
      <w:rPr>
        <w:lang w:eastAsia="ko-KR"/>
      </w:rPr>
      <w:tab/>
    </w:r>
    <w:r w:rsidR="00ED12B0">
      <w:rPr>
        <w:rFonts w:hint="eastAsia"/>
        <w:lang w:eastAsia="ko-KR"/>
      </w:rPr>
      <w:t>UART RX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D8E7F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7C05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5455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4E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48CE3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A290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B881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0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B843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3E4B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590A6634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FFFFFFFE"/>
    <w:multiLevelType w:val="singleLevel"/>
    <w:tmpl w:val="3FFC076C"/>
    <w:lvl w:ilvl="0">
      <w:numFmt w:val="decimal"/>
      <w:lvlText w:val="*"/>
      <w:lvlJc w:val="left"/>
    </w:lvl>
  </w:abstractNum>
  <w:abstractNum w:abstractNumId="12" w15:restartNumberingAfterBreak="0">
    <w:nsid w:val="00C414EE"/>
    <w:multiLevelType w:val="hybridMultilevel"/>
    <w:tmpl w:val="86D0741C"/>
    <w:lvl w:ilvl="0" w:tplc="77EAC26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9D754D"/>
    <w:multiLevelType w:val="hybridMultilevel"/>
    <w:tmpl w:val="CF8CD4E6"/>
    <w:lvl w:ilvl="0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07D357F5"/>
    <w:multiLevelType w:val="hybridMultilevel"/>
    <w:tmpl w:val="4A10C3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0AD95BCC"/>
    <w:multiLevelType w:val="hybridMultilevel"/>
    <w:tmpl w:val="CF24353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0BF13F3D"/>
    <w:multiLevelType w:val="hybridMultilevel"/>
    <w:tmpl w:val="97FACDE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0D582AB5"/>
    <w:multiLevelType w:val="hybridMultilevel"/>
    <w:tmpl w:val="5738954A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0FD16FA3"/>
    <w:multiLevelType w:val="hybridMultilevel"/>
    <w:tmpl w:val="2154FEF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1C73867"/>
    <w:multiLevelType w:val="hybridMultilevel"/>
    <w:tmpl w:val="42424662"/>
    <w:lvl w:ilvl="0" w:tplc="D896A548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31366E2"/>
    <w:multiLevelType w:val="hybridMultilevel"/>
    <w:tmpl w:val="7CFE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132160"/>
    <w:multiLevelType w:val="hybridMultilevel"/>
    <w:tmpl w:val="004A8C82"/>
    <w:lvl w:ilvl="0" w:tplc="1582844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52D1D43"/>
    <w:multiLevelType w:val="hybridMultilevel"/>
    <w:tmpl w:val="97BC95E2"/>
    <w:lvl w:ilvl="0" w:tplc="1582844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9F33B6A"/>
    <w:multiLevelType w:val="hybridMultilevel"/>
    <w:tmpl w:val="05FA9E66"/>
    <w:lvl w:ilvl="0" w:tplc="04090009">
      <w:start w:val="1"/>
      <w:numFmt w:val="bullet"/>
      <w:lvlText w:val=""/>
      <w:lvlJc w:val="left"/>
      <w:pPr>
        <w:ind w:left="18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24" w15:restartNumberingAfterBreak="0">
    <w:nsid w:val="1B582B46"/>
    <w:multiLevelType w:val="hybridMultilevel"/>
    <w:tmpl w:val="D98EDEDE"/>
    <w:lvl w:ilvl="0" w:tplc="1582844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C8B38DA"/>
    <w:multiLevelType w:val="hybridMultilevel"/>
    <w:tmpl w:val="BC80343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51F57EB"/>
    <w:multiLevelType w:val="hybridMultilevel"/>
    <w:tmpl w:val="28E2F0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29316456"/>
    <w:multiLevelType w:val="hybridMultilevel"/>
    <w:tmpl w:val="D284CA92"/>
    <w:lvl w:ilvl="0" w:tplc="888E1A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AB92E55"/>
    <w:multiLevelType w:val="multilevel"/>
    <w:tmpl w:val="3D94C046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2E9429DF"/>
    <w:multiLevelType w:val="hybridMultilevel"/>
    <w:tmpl w:val="95A44EEE"/>
    <w:lvl w:ilvl="0" w:tplc="61A691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0" w15:restartNumberingAfterBreak="0">
    <w:nsid w:val="314A22F1"/>
    <w:multiLevelType w:val="hybridMultilevel"/>
    <w:tmpl w:val="106EB042"/>
    <w:lvl w:ilvl="0" w:tplc="5C64C66C">
      <w:start w:val="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318F70B6"/>
    <w:multiLevelType w:val="hybridMultilevel"/>
    <w:tmpl w:val="D94E1A20"/>
    <w:lvl w:ilvl="0" w:tplc="5B60EC3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FA3FC0">
      <w:start w:val="7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7D106AE"/>
    <w:multiLevelType w:val="hybridMultilevel"/>
    <w:tmpl w:val="F30257AC"/>
    <w:lvl w:ilvl="0" w:tplc="1582844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3195497"/>
    <w:multiLevelType w:val="hybridMultilevel"/>
    <w:tmpl w:val="39BC2FD0"/>
    <w:lvl w:ilvl="0" w:tplc="DFA8EC4C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453672FB"/>
    <w:multiLevelType w:val="hybridMultilevel"/>
    <w:tmpl w:val="AE0E00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DE3E85"/>
    <w:multiLevelType w:val="hybridMultilevel"/>
    <w:tmpl w:val="5B369066"/>
    <w:lvl w:ilvl="0" w:tplc="C32018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2735C8"/>
    <w:multiLevelType w:val="hybridMultilevel"/>
    <w:tmpl w:val="2318A22C"/>
    <w:lvl w:ilvl="0" w:tplc="87AC38D2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4D7D6B4C"/>
    <w:multiLevelType w:val="hybridMultilevel"/>
    <w:tmpl w:val="E43C88D2"/>
    <w:lvl w:ilvl="0" w:tplc="F372EA58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BF20EA1"/>
    <w:multiLevelType w:val="hybridMultilevel"/>
    <w:tmpl w:val="C6DA2FCA"/>
    <w:lvl w:ilvl="0" w:tplc="2C5AE7EA">
      <w:start w:val="1"/>
      <w:numFmt w:val="bullet"/>
      <w:lvlText w:val=""/>
      <w:lvlJc w:val="left"/>
      <w:pPr>
        <w:ind w:left="15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5F557F10"/>
    <w:multiLevelType w:val="hybridMultilevel"/>
    <w:tmpl w:val="69C66644"/>
    <w:lvl w:ilvl="0" w:tplc="0F188DB2">
      <w:numFmt w:val="bullet"/>
      <w:lvlText w:val="-"/>
      <w:lvlJc w:val="left"/>
      <w:pPr>
        <w:ind w:left="108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0" w15:restartNumberingAfterBreak="0">
    <w:nsid w:val="60AA2B5F"/>
    <w:multiLevelType w:val="hybridMultilevel"/>
    <w:tmpl w:val="42260C64"/>
    <w:lvl w:ilvl="0" w:tplc="CB56353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2643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1B05917"/>
    <w:multiLevelType w:val="hybridMultilevel"/>
    <w:tmpl w:val="B96630BA"/>
    <w:lvl w:ilvl="0" w:tplc="B54E1F1C"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eastAsia="MS Mincho" w:hAnsi="Wingdings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25C3D4F"/>
    <w:multiLevelType w:val="hybridMultilevel"/>
    <w:tmpl w:val="6FC2DA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29718F6"/>
    <w:multiLevelType w:val="hybridMultilevel"/>
    <w:tmpl w:val="85487F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39D3F47"/>
    <w:multiLevelType w:val="hybridMultilevel"/>
    <w:tmpl w:val="A580C73C"/>
    <w:lvl w:ilvl="0" w:tplc="1582844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9192E50"/>
    <w:multiLevelType w:val="hybridMultilevel"/>
    <w:tmpl w:val="106C78D8"/>
    <w:lvl w:ilvl="0" w:tplc="3D78A58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5EF2B90"/>
    <w:multiLevelType w:val="hybridMultilevel"/>
    <w:tmpl w:val="20E66D64"/>
    <w:lvl w:ilvl="0" w:tplc="D4C4016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6723CD0"/>
    <w:multiLevelType w:val="hybridMultilevel"/>
    <w:tmpl w:val="EF4A6AFA"/>
    <w:lvl w:ilvl="0" w:tplc="04090003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787F7FAD"/>
    <w:multiLevelType w:val="hybridMultilevel"/>
    <w:tmpl w:val="317CE754"/>
    <w:lvl w:ilvl="0" w:tplc="7BCCD7B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3684231">
    <w:abstractNumId w:val="10"/>
  </w:num>
  <w:num w:numId="2" w16cid:durableId="1764493430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808279068">
    <w:abstractNumId w:val="31"/>
  </w:num>
  <w:num w:numId="4" w16cid:durableId="1960137265">
    <w:abstractNumId w:val="28"/>
  </w:num>
  <w:num w:numId="5" w16cid:durableId="289745545">
    <w:abstractNumId w:val="9"/>
  </w:num>
  <w:num w:numId="6" w16cid:durableId="875434287">
    <w:abstractNumId w:val="7"/>
  </w:num>
  <w:num w:numId="7" w16cid:durableId="1597862201">
    <w:abstractNumId w:val="6"/>
  </w:num>
  <w:num w:numId="8" w16cid:durableId="1180240996">
    <w:abstractNumId w:val="5"/>
  </w:num>
  <w:num w:numId="9" w16cid:durableId="50350331">
    <w:abstractNumId w:val="4"/>
  </w:num>
  <w:num w:numId="10" w16cid:durableId="495650038">
    <w:abstractNumId w:val="8"/>
  </w:num>
  <w:num w:numId="11" w16cid:durableId="604577467">
    <w:abstractNumId w:val="3"/>
  </w:num>
  <w:num w:numId="12" w16cid:durableId="1664699320">
    <w:abstractNumId w:val="2"/>
  </w:num>
  <w:num w:numId="13" w16cid:durableId="1850899478">
    <w:abstractNumId w:val="1"/>
  </w:num>
  <w:num w:numId="14" w16cid:durableId="169494607">
    <w:abstractNumId w:val="0"/>
  </w:num>
  <w:num w:numId="15" w16cid:durableId="1606571855">
    <w:abstractNumId w:val="12"/>
  </w:num>
  <w:num w:numId="16" w16cid:durableId="595676525">
    <w:abstractNumId w:val="40"/>
  </w:num>
  <w:num w:numId="17" w16cid:durableId="1766879284">
    <w:abstractNumId w:val="45"/>
  </w:num>
  <w:num w:numId="18" w16cid:durableId="1171867110">
    <w:abstractNumId w:val="34"/>
  </w:num>
  <w:num w:numId="19" w16cid:durableId="485629100">
    <w:abstractNumId w:val="42"/>
  </w:num>
  <w:num w:numId="20" w16cid:durableId="101191077">
    <w:abstractNumId w:val="20"/>
  </w:num>
  <w:num w:numId="21" w16cid:durableId="1895501961">
    <w:abstractNumId w:val="46"/>
  </w:num>
  <w:num w:numId="22" w16cid:durableId="929582254">
    <w:abstractNumId w:val="48"/>
  </w:num>
  <w:num w:numId="23" w16cid:durableId="764768061">
    <w:abstractNumId w:val="21"/>
  </w:num>
  <w:num w:numId="24" w16cid:durableId="933171608">
    <w:abstractNumId w:val="22"/>
  </w:num>
  <w:num w:numId="25" w16cid:durableId="1600063860">
    <w:abstractNumId w:val="32"/>
  </w:num>
  <w:num w:numId="26" w16cid:durableId="1466117135">
    <w:abstractNumId w:val="44"/>
  </w:num>
  <w:num w:numId="27" w16cid:durableId="942037740">
    <w:abstractNumId w:val="35"/>
  </w:num>
  <w:num w:numId="28" w16cid:durableId="337540624">
    <w:abstractNumId w:val="24"/>
  </w:num>
  <w:num w:numId="29" w16cid:durableId="176697304">
    <w:abstractNumId w:val="41"/>
  </w:num>
  <w:num w:numId="30" w16cid:durableId="1837382450">
    <w:abstractNumId w:val="13"/>
  </w:num>
  <w:num w:numId="31" w16cid:durableId="244919770">
    <w:abstractNumId w:val="30"/>
  </w:num>
  <w:num w:numId="32" w16cid:durableId="93403598">
    <w:abstractNumId w:val="38"/>
  </w:num>
  <w:num w:numId="33" w16cid:durableId="1896044961">
    <w:abstractNumId w:val="14"/>
  </w:num>
  <w:num w:numId="34" w16cid:durableId="1531335012">
    <w:abstractNumId w:val="29"/>
  </w:num>
  <w:num w:numId="35" w16cid:durableId="450828198">
    <w:abstractNumId w:val="27"/>
  </w:num>
  <w:num w:numId="36" w16cid:durableId="1660114446">
    <w:abstractNumId w:val="33"/>
  </w:num>
  <w:num w:numId="37" w16cid:durableId="461967610">
    <w:abstractNumId w:val="47"/>
  </w:num>
  <w:num w:numId="38" w16cid:durableId="1905948292">
    <w:abstractNumId w:val="15"/>
  </w:num>
  <w:num w:numId="39" w16cid:durableId="1167133680">
    <w:abstractNumId w:val="25"/>
  </w:num>
  <w:num w:numId="40" w16cid:durableId="647322085">
    <w:abstractNumId w:val="43"/>
  </w:num>
  <w:num w:numId="41" w16cid:durableId="88624899">
    <w:abstractNumId w:val="16"/>
  </w:num>
  <w:num w:numId="42" w16cid:durableId="1548957131">
    <w:abstractNumId w:val="18"/>
  </w:num>
  <w:num w:numId="43" w16cid:durableId="1895316326">
    <w:abstractNumId w:val="17"/>
  </w:num>
  <w:num w:numId="44" w16cid:durableId="188644800">
    <w:abstractNumId w:val="23"/>
  </w:num>
  <w:num w:numId="45" w16cid:durableId="1518041706">
    <w:abstractNumId w:val="37"/>
  </w:num>
  <w:num w:numId="46" w16cid:durableId="1132095879">
    <w:abstractNumId w:val="26"/>
  </w:num>
  <w:num w:numId="47" w16cid:durableId="1196769097">
    <w:abstractNumId w:val="39"/>
  </w:num>
  <w:num w:numId="48" w16cid:durableId="2145728013">
    <w:abstractNumId w:val="36"/>
  </w:num>
  <w:num w:numId="49" w16cid:durableId="16319324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bordersDoNotSurroundHeader/>
  <w:bordersDoNotSurroundFooter/>
  <w:hideSpellingErrors/>
  <w:hideGrammaticalErrors/>
  <w:attachedTemplate r:id="rId1"/>
  <w:defaultTabStop w:val="720"/>
  <w:doNotHyphenateCaps/>
  <w:drawingGridHorizontalSpacing w:val="120"/>
  <w:drawingGridVerticalSpacing w:val="120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214"/>
    <w:rsid w:val="00000C1C"/>
    <w:rsid w:val="00000EE1"/>
    <w:rsid w:val="000019D7"/>
    <w:rsid w:val="0000643F"/>
    <w:rsid w:val="00012AA1"/>
    <w:rsid w:val="00021D45"/>
    <w:rsid w:val="00026903"/>
    <w:rsid w:val="000330F7"/>
    <w:rsid w:val="0003772E"/>
    <w:rsid w:val="000456F3"/>
    <w:rsid w:val="0005074C"/>
    <w:rsid w:val="00054249"/>
    <w:rsid w:val="00056733"/>
    <w:rsid w:val="00064CC7"/>
    <w:rsid w:val="00065A3F"/>
    <w:rsid w:val="000703BD"/>
    <w:rsid w:val="000720DC"/>
    <w:rsid w:val="0007320D"/>
    <w:rsid w:val="00082F99"/>
    <w:rsid w:val="00095E64"/>
    <w:rsid w:val="000A4BB2"/>
    <w:rsid w:val="000C1E06"/>
    <w:rsid w:val="000D17C5"/>
    <w:rsid w:val="000E133A"/>
    <w:rsid w:val="000E3DE8"/>
    <w:rsid w:val="000E6459"/>
    <w:rsid w:val="000F00ED"/>
    <w:rsid w:val="00104E5E"/>
    <w:rsid w:val="001079EF"/>
    <w:rsid w:val="001173B7"/>
    <w:rsid w:val="001210FB"/>
    <w:rsid w:val="00133B6B"/>
    <w:rsid w:val="00134BE1"/>
    <w:rsid w:val="001406F4"/>
    <w:rsid w:val="001473FB"/>
    <w:rsid w:val="00154835"/>
    <w:rsid w:val="001567E1"/>
    <w:rsid w:val="001626FD"/>
    <w:rsid w:val="00170CFA"/>
    <w:rsid w:val="00173294"/>
    <w:rsid w:val="001735C9"/>
    <w:rsid w:val="00182422"/>
    <w:rsid w:val="001A0EB9"/>
    <w:rsid w:val="001A5C44"/>
    <w:rsid w:val="001B3AEF"/>
    <w:rsid w:val="001C2848"/>
    <w:rsid w:val="001E060A"/>
    <w:rsid w:val="001E14F0"/>
    <w:rsid w:val="001F3FB0"/>
    <w:rsid w:val="001F4CA3"/>
    <w:rsid w:val="001F7EB7"/>
    <w:rsid w:val="001F7FA1"/>
    <w:rsid w:val="00201DF4"/>
    <w:rsid w:val="00210857"/>
    <w:rsid w:val="00212C34"/>
    <w:rsid w:val="00220910"/>
    <w:rsid w:val="00222EF7"/>
    <w:rsid w:val="00227776"/>
    <w:rsid w:val="00235356"/>
    <w:rsid w:val="0025636F"/>
    <w:rsid w:val="00273066"/>
    <w:rsid w:val="002835DB"/>
    <w:rsid w:val="00290755"/>
    <w:rsid w:val="0029592A"/>
    <w:rsid w:val="00295C9C"/>
    <w:rsid w:val="0029656A"/>
    <w:rsid w:val="00296DE6"/>
    <w:rsid w:val="002A09A0"/>
    <w:rsid w:val="002A532C"/>
    <w:rsid w:val="002A7674"/>
    <w:rsid w:val="002B36F4"/>
    <w:rsid w:val="002C3262"/>
    <w:rsid w:val="002D2F98"/>
    <w:rsid w:val="002D5ADD"/>
    <w:rsid w:val="002D7F28"/>
    <w:rsid w:val="002E47BA"/>
    <w:rsid w:val="002F000D"/>
    <w:rsid w:val="002F2A69"/>
    <w:rsid w:val="002F6F0F"/>
    <w:rsid w:val="00300273"/>
    <w:rsid w:val="00301A58"/>
    <w:rsid w:val="0030612B"/>
    <w:rsid w:val="003064F8"/>
    <w:rsid w:val="00311AAD"/>
    <w:rsid w:val="0031580F"/>
    <w:rsid w:val="003179D5"/>
    <w:rsid w:val="00320003"/>
    <w:rsid w:val="00323536"/>
    <w:rsid w:val="003308DB"/>
    <w:rsid w:val="003338A8"/>
    <w:rsid w:val="003340F3"/>
    <w:rsid w:val="00335356"/>
    <w:rsid w:val="00337011"/>
    <w:rsid w:val="0033713E"/>
    <w:rsid w:val="00337D7B"/>
    <w:rsid w:val="003423F8"/>
    <w:rsid w:val="00343F61"/>
    <w:rsid w:val="00345BF6"/>
    <w:rsid w:val="00354258"/>
    <w:rsid w:val="003619F2"/>
    <w:rsid w:val="003657CB"/>
    <w:rsid w:val="003749AD"/>
    <w:rsid w:val="00382893"/>
    <w:rsid w:val="003835BA"/>
    <w:rsid w:val="00387D35"/>
    <w:rsid w:val="00390484"/>
    <w:rsid w:val="00392833"/>
    <w:rsid w:val="003974C5"/>
    <w:rsid w:val="003A1A8C"/>
    <w:rsid w:val="003A6DF1"/>
    <w:rsid w:val="003B041A"/>
    <w:rsid w:val="003B3C65"/>
    <w:rsid w:val="003B7D42"/>
    <w:rsid w:val="003C073B"/>
    <w:rsid w:val="003D2B79"/>
    <w:rsid w:val="003F2E85"/>
    <w:rsid w:val="003F3943"/>
    <w:rsid w:val="003F715D"/>
    <w:rsid w:val="003F745B"/>
    <w:rsid w:val="003F7EE9"/>
    <w:rsid w:val="00402A8D"/>
    <w:rsid w:val="00411DDD"/>
    <w:rsid w:val="0041369F"/>
    <w:rsid w:val="00423679"/>
    <w:rsid w:val="0043336C"/>
    <w:rsid w:val="0043565E"/>
    <w:rsid w:val="004372AD"/>
    <w:rsid w:val="0045441E"/>
    <w:rsid w:val="00455BA6"/>
    <w:rsid w:val="00460378"/>
    <w:rsid w:val="004635FD"/>
    <w:rsid w:val="0046555F"/>
    <w:rsid w:val="00473B35"/>
    <w:rsid w:val="004753DE"/>
    <w:rsid w:val="00480D00"/>
    <w:rsid w:val="00486F89"/>
    <w:rsid w:val="00490B9B"/>
    <w:rsid w:val="004948BA"/>
    <w:rsid w:val="00496033"/>
    <w:rsid w:val="00496B2A"/>
    <w:rsid w:val="00496B2B"/>
    <w:rsid w:val="00497C5F"/>
    <w:rsid w:val="004B5EF6"/>
    <w:rsid w:val="004C3A81"/>
    <w:rsid w:val="004E2B93"/>
    <w:rsid w:val="004E62AA"/>
    <w:rsid w:val="004F02F1"/>
    <w:rsid w:val="004F3768"/>
    <w:rsid w:val="004F77B5"/>
    <w:rsid w:val="00500870"/>
    <w:rsid w:val="005202EF"/>
    <w:rsid w:val="00523737"/>
    <w:rsid w:val="005321D6"/>
    <w:rsid w:val="005347FC"/>
    <w:rsid w:val="0053575E"/>
    <w:rsid w:val="005466D6"/>
    <w:rsid w:val="005503E2"/>
    <w:rsid w:val="00561640"/>
    <w:rsid w:val="005660B1"/>
    <w:rsid w:val="00566955"/>
    <w:rsid w:val="00573AB4"/>
    <w:rsid w:val="00580B3A"/>
    <w:rsid w:val="00585712"/>
    <w:rsid w:val="00597293"/>
    <w:rsid w:val="0059743F"/>
    <w:rsid w:val="005A2D27"/>
    <w:rsid w:val="005A4D4C"/>
    <w:rsid w:val="005B1379"/>
    <w:rsid w:val="005C13E8"/>
    <w:rsid w:val="005D1FE5"/>
    <w:rsid w:val="005D2D07"/>
    <w:rsid w:val="005D3218"/>
    <w:rsid w:val="005E2E76"/>
    <w:rsid w:val="005E4DEE"/>
    <w:rsid w:val="005F21B0"/>
    <w:rsid w:val="005F3D6B"/>
    <w:rsid w:val="006008CB"/>
    <w:rsid w:val="00603DF5"/>
    <w:rsid w:val="00606E36"/>
    <w:rsid w:val="006133D1"/>
    <w:rsid w:val="00614205"/>
    <w:rsid w:val="00620AC2"/>
    <w:rsid w:val="00622965"/>
    <w:rsid w:val="00626D3C"/>
    <w:rsid w:val="0064278E"/>
    <w:rsid w:val="006442CA"/>
    <w:rsid w:val="00645503"/>
    <w:rsid w:val="00645564"/>
    <w:rsid w:val="006458BA"/>
    <w:rsid w:val="006644AA"/>
    <w:rsid w:val="00665A89"/>
    <w:rsid w:val="00666AD8"/>
    <w:rsid w:val="00677CE9"/>
    <w:rsid w:val="00683569"/>
    <w:rsid w:val="00683D03"/>
    <w:rsid w:val="00685DBA"/>
    <w:rsid w:val="006869D6"/>
    <w:rsid w:val="00693E10"/>
    <w:rsid w:val="006A0A4B"/>
    <w:rsid w:val="006A23D2"/>
    <w:rsid w:val="006B2A48"/>
    <w:rsid w:val="006C5636"/>
    <w:rsid w:val="006C7CF1"/>
    <w:rsid w:val="006D175A"/>
    <w:rsid w:val="006E4CD8"/>
    <w:rsid w:val="006F0861"/>
    <w:rsid w:val="006F490A"/>
    <w:rsid w:val="007024CD"/>
    <w:rsid w:val="00707E3F"/>
    <w:rsid w:val="007116D4"/>
    <w:rsid w:val="00713A65"/>
    <w:rsid w:val="00714921"/>
    <w:rsid w:val="00716ACF"/>
    <w:rsid w:val="00720A95"/>
    <w:rsid w:val="00734402"/>
    <w:rsid w:val="00735FF9"/>
    <w:rsid w:val="00753394"/>
    <w:rsid w:val="00754752"/>
    <w:rsid w:val="007A0AE2"/>
    <w:rsid w:val="007A1A4C"/>
    <w:rsid w:val="007A1D79"/>
    <w:rsid w:val="007A6E13"/>
    <w:rsid w:val="007B31B9"/>
    <w:rsid w:val="007C0150"/>
    <w:rsid w:val="007C07FC"/>
    <w:rsid w:val="007C66B0"/>
    <w:rsid w:val="007D0403"/>
    <w:rsid w:val="007D090C"/>
    <w:rsid w:val="007D3E1F"/>
    <w:rsid w:val="007D42E6"/>
    <w:rsid w:val="007D47FC"/>
    <w:rsid w:val="007D75C0"/>
    <w:rsid w:val="007E0B14"/>
    <w:rsid w:val="007E2A89"/>
    <w:rsid w:val="007F015D"/>
    <w:rsid w:val="007F1FAA"/>
    <w:rsid w:val="007F34C5"/>
    <w:rsid w:val="0080237E"/>
    <w:rsid w:val="00804FE7"/>
    <w:rsid w:val="00806873"/>
    <w:rsid w:val="00830021"/>
    <w:rsid w:val="008425A2"/>
    <w:rsid w:val="0084731A"/>
    <w:rsid w:val="00856602"/>
    <w:rsid w:val="00862270"/>
    <w:rsid w:val="00870A5B"/>
    <w:rsid w:val="0087580F"/>
    <w:rsid w:val="0087724C"/>
    <w:rsid w:val="008801ED"/>
    <w:rsid w:val="0088388C"/>
    <w:rsid w:val="00884D1D"/>
    <w:rsid w:val="00884DBF"/>
    <w:rsid w:val="0089302C"/>
    <w:rsid w:val="008949D8"/>
    <w:rsid w:val="008A2367"/>
    <w:rsid w:val="008A6729"/>
    <w:rsid w:val="008B1EAC"/>
    <w:rsid w:val="008B33F2"/>
    <w:rsid w:val="008C1B5F"/>
    <w:rsid w:val="008C6D79"/>
    <w:rsid w:val="008D5EE8"/>
    <w:rsid w:val="008E4365"/>
    <w:rsid w:val="008E6810"/>
    <w:rsid w:val="009017B1"/>
    <w:rsid w:val="00904AF7"/>
    <w:rsid w:val="00910F47"/>
    <w:rsid w:val="00914746"/>
    <w:rsid w:val="0093453B"/>
    <w:rsid w:val="00946B01"/>
    <w:rsid w:val="009546BB"/>
    <w:rsid w:val="009605A6"/>
    <w:rsid w:val="00961EBF"/>
    <w:rsid w:val="0096212A"/>
    <w:rsid w:val="009630D9"/>
    <w:rsid w:val="009650B4"/>
    <w:rsid w:val="00980F5B"/>
    <w:rsid w:val="00983F1E"/>
    <w:rsid w:val="00995E52"/>
    <w:rsid w:val="00997C51"/>
    <w:rsid w:val="009A0F74"/>
    <w:rsid w:val="009A6C48"/>
    <w:rsid w:val="009B3AAD"/>
    <w:rsid w:val="009B7FBD"/>
    <w:rsid w:val="009C1567"/>
    <w:rsid w:val="009D50A4"/>
    <w:rsid w:val="009D56FB"/>
    <w:rsid w:val="009D5FEE"/>
    <w:rsid w:val="009D7FCC"/>
    <w:rsid w:val="009E2317"/>
    <w:rsid w:val="009E780A"/>
    <w:rsid w:val="009F08C1"/>
    <w:rsid w:val="009F45B1"/>
    <w:rsid w:val="00A02672"/>
    <w:rsid w:val="00A03FBE"/>
    <w:rsid w:val="00A05BDE"/>
    <w:rsid w:val="00A067FE"/>
    <w:rsid w:val="00A14545"/>
    <w:rsid w:val="00A3525C"/>
    <w:rsid w:val="00A3553B"/>
    <w:rsid w:val="00A40AC5"/>
    <w:rsid w:val="00A4609E"/>
    <w:rsid w:val="00A503DA"/>
    <w:rsid w:val="00A550EA"/>
    <w:rsid w:val="00A70D2A"/>
    <w:rsid w:val="00A74B0F"/>
    <w:rsid w:val="00A74EFF"/>
    <w:rsid w:val="00A87651"/>
    <w:rsid w:val="00AC3247"/>
    <w:rsid w:val="00AC5FD5"/>
    <w:rsid w:val="00AC6DFC"/>
    <w:rsid w:val="00AD2934"/>
    <w:rsid w:val="00B01C79"/>
    <w:rsid w:val="00B1062C"/>
    <w:rsid w:val="00B155F8"/>
    <w:rsid w:val="00B16B33"/>
    <w:rsid w:val="00B1775F"/>
    <w:rsid w:val="00B263BD"/>
    <w:rsid w:val="00B30199"/>
    <w:rsid w:val="00B302A3"/>
    <w:rsid w:val="00B4564E"/>
    <w:rsid w:val="00B60081"/>
    <w:rsid w:val="00B60B94"/>
    <w:rsid w:val="00B64859"/>
    <w:rsid w:val="00B710F0"/>
    <w:rsid w:val="00B834DA"/>
    <w:rsid w:val="00B93BBD"/>
    <w:rsid w:val="00B94470"/>
    <w:rsid w:val="00BA3BC7"/>
    <w:rsid w:val="00BA7345"/>
    <w:rsid w:val="00BB0125"/>
    <w:rsid w:val="00BB1B6B"/>
    <w:rsid w:val="00BB2B89"/>
    <w:rsid w:val="00BB5064"/>
    <w:rsid w:val="00BC1593"/>
    <w:rsid w:val="00BC61B1"/>
    <w:rsid w:val="00BC6F25"/>
    <w:rsid w:val="00BC7EF4"/>
    <w:rsid w:val="00BE724D"/>
    <w:rsid w:val="00BF1D8F"/>
    <w:rsid w:val="00C04DC5"/>
    <w:rsid w:val="00C05D73"/>
    <w:rsid w:val="00C16430"/>
    <w:rsid w:val="00C170EA"/>
    <w:rsid w:val="00C25FB6"/>
    <w:rsid w:val="00C27B3E"/>
    <w:rsid w:val="00C3013A"/>
    <w:rsid w:val="00C5148B"/>
    <w:rsid w:val="00C55DD1"/>
    <w:rsid w:val="00C55FE4"/>
    <w:rsid w:val="00C616AD"/>
    <w:rsid w:val="00C62A58"/>
    <w:rsid w:val="00C677B3"/>
    <w:rsid w:val="00C71BA5"/>
    <w:rsid w:val="00C71FCB"/>
    <w:rsid w:val="00C8660E"/>
    <w:rsid w:val="00C8666E"/>
    <w:rsid w:val="00C97644"/>
    <w:rsid w:val="00CA0EB5"/>
    <w:rsid w:val="00CA326F"/>
    <w:rsid w:val="00CA53A6"/>
    <w:rsid w:val="00CA6F97"/>
    <w:rsid w:val="00CC65F6"/>
    <w:rsid w:val="00CD11E5"/>
    <w:rsid w:val="00CD400D"/>
    <w:rsid w:val="00CE122C"/>
    <w:rsid w:val="00CE1EDE"/>
    <w:rsid w:val="00CE4FF9"/>
    <w:rsid w:val="00CE61AD"/>
    <w:rsid w:val="00CF22D9"/>
    <w:rsid w:val="00D15249"/>
    <w:rsid w:val="00D163D5"/>
    <w:rsid w:val="00D21171"/>
    <w:rsid w:val="00D21B05"/>
    <w:rsid w:val="00D247E4"/>
    <w:rsid w:val="00D24B09"/>
    <w:rsid w:val="00D30BD1"/>
    <w:rsid w:val="00D32E68"/>
    <w:rsid w:val="00D33D66"/>
    <w:rsid w:val="00D3430F"/>
    <w:rsid w:val="00D43736"/>
    <w:rsid w:val="00D51B0F"/>
    <w:rsid w:val="00D63023"/>
    <w:rsid w:val="00D64145"/>
    <w:rsid w:val="00D67E76"/>
    <w:rsid w:val="00D72825"/>
    <w:rsid w:val="00D80BC4"/>
    <w:rsid w:val="00D833B0"/>
    <w:rsid w:val="00D85A20"/>
    <w:rsid w:val="00DA4F11"/>
    <w:rsid w:val="00DA69D5"/>
    <w:rsid w:val="00DB4F2D"/>
    <w:rsid w:val="00DB6EE3"/>
    <w:rsid w:val="00DD405C"/>
    <w:rsid w:val="00DE1A51"/>
    <w:rsid w:val="00DE229F"/>
    <w:rsid w:val="00DF0382"/>
    <w:rsid w:val="00DF0EAE"/>
    <w:rsid w:val="00DF7217"/>
    <w:rsid w:val="00DF7CD3"/>
    <w:rsid w:val="00E0284A"/>
    <w:rsid w:val="00E145ED"/>
    <w:rsid w:val="00E146F0"/>
    <w:rsid w:val="00E159C2"/>
    <w:rsid w:val="00E21B6E"/>
    <w:rsid w:val="00E21EE8"/>
    <w:rsid w:val="00E242D7"/>
    <w:rsid w:val="00E25D40"/>
    <w:rsid w:val="00E3389E"/>
    <w:rsid w:val="00E34769"/>
    <w:rsid w:val="00E429E1"/>
    <w:rsid w:val="00E44B2D"/>
    <w:rsid w:val="00E62AC5"/>
    <w:rsid w:val="00E63AD4"/>
    <w:rsid w:val="00E63E03"/>
    <w:rsid w:val="00E72ECA"/>
    <w:rsid w:val="00E73A5B"/>
    <w:rsid w:val="00E85A3A"/>
    <w:rsid w:val="00EA3A7F"/>
    <w:rsid w:val="00EA725A"/>
    <w:rsid w:val="00EB1187"/>
    <w:rsid w:val="00EB25D7"/>
    <w:rsid w:val="00EC2E78"/>
    <w:rsid w:val="00ED12B0"/>
    <w:rsid w:val="00ED382F"/>
    <w:rsid w:val="00ED4B72"/>
    <w:rsid w:val="00ED4BD2"/>
    <w:rsid w:val="00EE3D39"/>
    <w:rsid w:val="00EF72AE"/>
    <w:rsid w:val="00F00FDA"/>
    <w:rsid w:val="00F020C9"/>
    <w:rsid w:val="00F03909"/>
    <w:rsid w:val="00F05214"/>
    <w:rsid w:val="00F12247"/>
    <w:rsid w:val="00F1515B"/>
    <w:rsid w:val="00F32BB7"/>
    <w:rsid w:val="00F4167A"/>
    <w:rsid w:val="00F43CBF"/>
    <w:rsid w:val="00F57399"/>
    <w:rsid w:val="00F627AE"/>
    <w:rsid w:val="00F64A25"/>
    <w:rsid w:val="00F73E24"/>
    <w:rsid w:val="00F977D8"/>
    <w:rsid w:val="00FA6C6E"/>
    <w:rsid w:val="00FB40AC"/>
    <w:rsid w:val="00FC1627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EECD4"/>
  <w15:docId w15:val="{3A106297-3098-4BD5-955C-0B5BF3FC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BF6"/>
    <w:pPr>
      <w:overflowPunct w:val="0"/>
      <w:autoSpaceDE w:val="0"/>
      <w:autoSpaceDN w:val="0"/>
      <w:adjustRightInd w:val="0"/>
      <w:textAlignment w:val="baseline"/>
    </w:pPr>
    <w:rPr>
      <w:rFonts w:eastAsia="바탕"/>
      <w:sz w:val="24"/>
      <w:lang w:eastAsia="en-US"/>
    </w:rPr>
  </w:style>
  <w:style w:type="paragraph" w:styleId="1">
    <w:name w:val="heading 1"/>
    <w:basedOn w:val="a"/>
    <w:next w:val="a"/>
    <w:qFormat/>
    <w:rsid w:val="00345BF6"/>
    <w:pPr>
      <w:pageBreakBefore/>
      <w:numPr>
        <w:numId w:val="1"/>
      </w:numPr>
      <w:pBdr>
        <w:top w:val="single" w:sz="48" w:space="1" w:color="C0C0C0"/>
      </w:pBdr>
      <w:spacing w:before="240" w:after="360"/>
      <w:ind w:right="2880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345BF6"/>
    <w:pPr>
      <w:numPr>
        <w:ilvl w:val="1"/>
        <w:numId w:val="1"/>
      </w:numPr>
      <w:spacing w:before="120" w:after="240"/>
      <w:outlineLvl w:val="1"/>
    </w:pPr>
    <w:rPr>
      <w:b/>
      <w:sz w:val="32"/>
    </w:rPr>
  </w:style>
  <w:style w:type="paragraph" w:styleId="3">
    <w:name w:val="heading 3"/>
    <w:basedOn w:val="a"/>
    <w:next w:val="a"/>
    <w:qFormat/>
    <w:rsid w:val="00345BF6"/>
    <w:pPr>
      <w:numPr>
        <w:ilvl w:val="2"/>
        <w:numId w:val="1"/>
      </w:numPr>
      <w:spacing w:before="240" w:after="120"/>
      <w:outlineLvl w:val="2"/>
    </w:pPr>
    <w:rPr>
      <w:b/>
    </w:rPr>
  </w:style>
  <w:style w:type="paragraph" w:styleId="4">
    <w:name w:val="heading 4"/>
    <w:basedOn w:val="a"/>
    <w:next w:val="a"/>
    <w:qFormat/>
    <w:rsid w:val="00460378"/>
    <w:pPr>
      <w:numPr>
        <w:ilvl w:val="3"/>
        <w:numId w:val="1"/>
      </w:numPr>
      <w:outlineLvl w:val="3"/>
    </w:pPr>
  </w:style>
  <w:style w:type="paragraph" w:styleId="5">
    <w:name w:val="heading 5"/>
    <w:basedOn w:val="a"/>
    <w:next w:val="a0"/>
    <w:qFormat/>
    <w:rsid w:val="00E0284A"/>
    <w:pPr>
      <w:numPr>
        <w:ilvl w:val="4"/>
        <w:numId w:val="1"/>
      </w:numPr>
      <w:outlineLvl w:val="4"/>
    </w:pPr>
    <w:rPr>
      <w:b/>
      <w:sz w:val="20"/>
    </w:rPr>
  </w:style>
  <w:style w:type="paragraph" w:styleId="6">
    <w:name w:val="heading 6"/>
    <w:basedOn w:val="a"/>
    <w:next w:val="a0"/>
    <w:qFormat/>
    <w:rsid w:val="00E0284A"/>
    <w:pPr>
      <w:numPr>
        <w:ilvl w:val="5"/>
        <w:numId w:val="1"/>
      </w:numPr>
      <w:outlineLvl w:val="5"/>
    </w:pPr>
    <w:rPr>
      <w:sz w:val="20"/>
      <w:u w:val="single"/>
    </w:rPr>
  </w:style>
  <w:style w:type="paragraph" w:styleId="7">
    <w:name w:val="heading 7"/>
    <w:basedOn w:val="a"/>
    <w:next w:val="a0"/>
    <w:qFormat/>
    <w:rsid w:val="00E0284A"/>
    <w:pPr>
      <w:numPr>
        <w:ilvl w:val="6"/>
        <w:numId w:val="1"/>
      </w:numPr>
      <w:outlineLvl w:val="6"/>
    </w:pPr>
    <w:rPr>
      <w:i/>
      <w:sz w:val="20"/>
    </w:rPr>
  </w:style>
  <w:style w:type="paragraph" w:styleId="8">
    <w:name w:val="heading 8"/>
    <w:basedOn w:val="a"/>
    <w:next w:val="a0"/>
    <w:qFormat/>
    <w:rsid w:val="00E0284A"/>
    <w:pPr>
      <w:numPr>
        <w:ilvl w:val="7"/>
        <w:numId w:val="1"/>
      </w:numPr>
      <w:outlineLvl w:val="7"/>
    </w:pPr>
    <w:rPr>
      <w:i/>
      <w:sz w:val="20"/>
    </w:rPr>
  </w:style>
  <w:style w:type="paragraph" w:styleId="9">
    <w:name w:val="heading 9"/>
    <w:basedOn w:val="a"/>
    <w:next w:val="a0"/>
    <w:qFormat/>
    <w:rsid w:val="00E0284A"/>
    <w:pPr>
      <w:numPr>
        <w:ilvl w:val="8"/>
        <w:numId w:val="1"/>
      </w:numPr>
      <w:outlineLvl w:val="8"/>
    </w:pPr>
    <w:rPr>
      <w:i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E0284A"/>
    <w:pPr>
      <w:spacing w:before="120"/>
      <w:ind w:left="720"/>
    </w:pPr>
  </w:style>
  <w:style w:type="character" w:styleId="a4">
    <w:name w:val="page number"/>
    <w:basedOn w:val="a1"/>
    <w:semiHidden/>
    <w:rsid w:val="00E0284A"/>
  </w:style>
  <w:style w:type="paragraph" w:customStyle="1" w:styleId="11">
    <w:name w:val="제목 11"/>
    <w:basedOn w:val="1"/>
    <w:next w:val="a"/>
    <w:rsid w:val="00E0284A"/>
    <w:pPr>
      <w:numPr>
        <w:numId w:val="0"/>
      </w:numPr>
      <w:outlineLvl w:val="9"/>
    </w:pPr>
  </w:style>
  <w:style w:type="paragraph" w:customStyle="1" w:styleId="21">
    <w:name w:val="제목 21"/>
    <w:basedOn w:val="2"/>
    <w:next w:val="a"/>
    <w:rsid w:val="00E0284A"/>
    <w:pPr>
      <w:outlineLvl w:val="9"/>
    </w:pPr>
  </w:style>
  <w:style w:type="paragraph" w:styleId="40">
    <w:name w:val="toc 4"/>
    <w:basedOn w:val="a"/>
    <w:next w:val="a"/>
    <w:semiHidden/>
    <w:rsid w:val="00E0284A"/>
    <w:pPr>
      <w:tabs>
        <w:tab w:val="right" w:pos="8640"/>
      </w:tabs>
      <w:ind w:left="720"/>
    </w:pPr>
    <w:rPr>
      <w:sz w:val="20"/>
    </w:rPr>
  </w:style>
  <w:style w:type="paragraph" w:styleId="30">
    <w:name w:val="toc 3"/>
    <w:basedOn w:val="a"/>
    <w:next w:val="a"/>
    <w:uiPriority w:val="39"/>
    <w:rsid w:val="00E0284A"/>
    <w:pPr>
      <w:tabs>
        <w:tab w:val="right" w:pos="8640"/>
      </w:tabs>
      <w:ind w:left="480"/>
    </w:pPr>
    <w:rPr>
      <w:sz w:val="20"/>
    </w:rPr>
  </w:style>
  <w:style w:type="paragraph" w:styleId="20">
    <w:name w:val="toc 2"/>
    <w:basedOn w:val="a"/>
    <w:next w:val="a"/>
    <w:uiPriority w:val="39"/>
    <w:rsid w:val="00E0284A"/>
    <w:pPr>
      <w:tabs>
        <w:tab w:val="right" w:pos="8640"/>
      </w:tabs>
      <w:spacing w:before="240"/>
      <w:ind w:left="240"/>
    </w:pPr>
    <w:rPr>
      <w:b/>
      <w:sz w:val="20"/>
    </w:rPr>
  </w:style>
  <w:style w:type="paragraph" w:styleId="10">
    <w:name w:val="toc 1"/>
    <w:basedOn w:val="a"/>
    <w:next w:val="a"/>
    <w:uiPriority w:val="39"/>
    <w:rsid w:val="00E0284A"/>
    <w:pPr>
      <w:tabs>
        <w:tab w:val="right" w:pos="8640"/>
      </w:tabs>
      <w:spacing w:before="360"/>
    </w:pPr>
    <w:rPr>
      <w:rFonts w:ascii="Arial" w:hAnsi="Arial"/>
      <w:b/>
      <w:caps/>
    </w:rPr>
  </w:style>
  <w:style w:type="paragraph" w:styleId="70">
    <w:name w:val="index 7"/>
    <w:basedOn w:val="a"/>
    <w:next w:val="a"/>
    <w:semiHidden/>
    <w:rsid w:val="00E0284A"/>
    <w:pPr>
      <w:ind w:left="2160"/>
    </w:pPr>
  </w:style>
  <w:style w:type="paragraph" w:styleId="60">
    <w:name w:val="index 6"/>
    <w:basedOn w:val="a"/>
    <w:next w:val="a"/>
    <w:semiHidden/>
    <w:rsid w:val="00E0284A"/>
    <w:pPr>
      <w:ind w:left="1800"/>
    </w:pPr>
  </w:style>
  <w:style w:type="paragraph" w:styleId="50">
    <w:name w:val="index 5"/>
    <w:basedOn w:val="a"/>
    <w:next w:val="a"/>
    <w:semiHidden/>
    <w:rsid w:val="00E0284A"/>
    <w:pPr>
      <w:ind w:left="1440"/>
    </w:pPr>
  </w:style>
  <w:style w:type="paragraph" w:styleId="41">
    <w:name w:val="index 4"/>
    <w:basedOn w:val="a"/>
    <w:next w:val="a"/>
    <w:semiHidden/>
    <w:rsid w:val="00E0284A"/>
    <w:pPr>
      <w:ind w:left="1080"/>
    </w:pPr>
  </w:style>
  <w:style w:type="paragraph" w:styleId="31">
    <w:name w:val="index 3"/>
    <w:basedOn w:val="a"/>
    <w:next w:val="a"/>
    <w:semiHidden/>
    <w:rsid w:val="00E0284A"/>
    <w:pPr>
      <w:ind w:left="720"/>
    </w:pPr>
  </w:style>
  <w:style w:type="paragraph" w:styleId="22">
    <w:name w:val="index 2"/>
    <w:basedOn w:val="a"/>
    <w:next w:val="a"/>
    <w:semiHidden/>
    <w:rsid w:val="00E0284A"/>
    <w:pPr>
      <w:ind w:left="360"/>
    </w:pPr>
  </w:style>
  <w:style w:type="paragraph" w:styleId="12">
    <w:name w:val="index 1"/>
    <w:basedOn w:val="a"/>
    <w:next w:val="a"/>
    <w:semiHidden/>
    <w:rsid w:val="00E0284A"/>
    <w:pPr>
      <w:tabs>
        <w:tab w:val="left" w:pos="7200"/>
      </w:tabs>
    </w:pPr>
  </w:style>
  <w:style w:type="character" w:styleId="a5">
    <w:name w:val="line number"/>
    <w:basedOn w:val="a1"/>
    <w:semiHidden/>
    <w:rsid w:val="00E0284A"/>
  </w:style>
  <w:style w:type="paragraph" w:styleId="a6">
    <w:name w:val="index heading"/>
    <w:basedOn w:val="a"/>
    <w:next w:val="12"/>
    <w:semiHidden/>
    <w:rsid w:val="00E0284A"/>
  </w:style>
  <w:style w:type="paragraph" w:styleId="a7">
    <w:name w:val="footer"/>
    <w:basedOn w:val="a"/>
    <w:semiHidden/>
    <w:rsid w:val="00E0284A"/>
    <w:pPr>
      <w:tabs>
        <w:tab w:val="center" w:pos="4320"/>
        <w:tab w:val="right" w:pos="8640"/>
      </w:tabs>
    </w:pPr>
  </w:style>
  <w:style w:type="paragraph" w:styleId="a8">
    <w:name w:val="header"/>
    <w:basedOn w:val="a"/>
    <w:semiHidden/>
    <w:rsid w:val="00E0284A"/>
    <w:pPr>
      <w:tabs>
        <w:tab w:val="center" w:pos="4320"/>
        <w:tab w:val="right" w:pos="8640"/>
      </w:tabs>
    </w:pPr>
  </w:style>
  <w:style w:type="character" w:styleId="a9">
    <w:name w:val="footnote reference"/>
    <w:basedOn w:val="a1"/>
    <w:semiHidden/>
    <w:rsid w:val="00E0284A"/>
    <w:rPr>
      <w:position w:val="6"/>
      <w:sz w:val="16"/>
    </w:rPr>
  </w:style>
  <w:style w:type="paragraph" w:styleId="aa">
    <w:name w:val="footnote text"/>
    <w:basedOn w:val="a"/>
    <w:semiHidden/>
    <w:rsid w:val="00E0284A"/>
    <w:rPr>
      <w:sz w:val="20"/>
    </w:rPr>
  </w:style>
  <w:style w:type="paragraph" w:customStyle="1" w:styleId="Box">
    <w:name w:val="Box"/>
    <w:basedOn w:val="a"/>
    <w:next w:val="a"/>
    <w:rsid w:val="00E0284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after="240"/>
    </w:pPr>
  </w:style>
  <w:style w:type="paragraph" w:customStyle="1" w:styleId="none">
    <w:name w:val="none"/>
    <w:basedOn w:val="1"/>
    <w:rsid w:val="00E0284A"/>
    <w:pPr>
      <w:pageBreakBefore w:val="0"/>
      <w:framePr w:w="6566" w:h="1958" w:hSpace="187" w:wrap="auto" w:vAnchor="text" w:hAnchor="page" w:x="2813" w:y="330"/>
      <w:numPr>
        <w:numId w:val="0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0"/>
      <w:ind w:right="0"/>
      <w:jc w:val="center"/>
      <w:outlineLvl w:val="9"/>
    </w:pPr>
    <w:rPr>
      <w:rFonts w:ascii="CG Times" w:hAnsi="CG Times"/>
    </w:rPr>
  </w:style>
  <w:style w:type="paragraph" w:customStyle="1" w:styleId="figuretitle">
    <w:name w:val="figure_title"/>
    <w:basedOn w:val="a"/>
    <w:next w:val="a"/>
    <w:rsid w:val="00E0284A"/>
    <w:pPr>
      <w:jc w:val="center"/>
    </w:pPr>
    <w:rPr>
      <w:b/>
      <w:i/>
    </w:rPr>
  </w:style>
  <w:style w:type="paragraph" w:styleId="51">
    <w:name w:val="toc 5"/>
    <w:basedOn w:val="a"/>
    <w:next w:val="a"/>
    <w:semiHidden/>
    <w:rsid w:val="00E0284A"/>
    <w:pPr>
      <w:tabs>
        <w:tab w:val="right" w:pos="8640"/>
      </w:tabs>
      <w:ind w:left="960"/>
    </w:pPr>
    <w:rPr>
      <w:sz w:val="20"/>
    </w:rPr>
  </w:style>
  <w:style w:type="paragraph" w:styleId="61">
    <w:name w:val="toc 6"/>
    <w:basedOn w:val="a"/>
    <w:next w:val="a"/>
    <w:semiHidden/>
    <w:rsid w:val="00E0284A"/>
    <w:pPr>
      <w:tabs>
        <w:tab w:val="right" w:pos="8640"/>
      </w:tabs>
      <w:ind w:left="1200"/>
    </w:pPr>
    <w:rPr>
      <w:sz w:val="20"/>
    </w:rPr>
  </w:style>
  <w:style w:type="paragraph" w:styleId="71">
    <w:name w:val="toc 7"/>
    <w:basedOn w:val="a"/>
    <w:next w:val="a"/>
    <w:semiHidden/>
    <w:rsid w:val="00E0284A"/>
    <w:pPr>
      <w:tabs>
        <w:tab w:val="right" w:pos="8640"/>
      </w:tabs>
      <w:ind w:left="1440"/>
    </w:pPr>
    <w:rPr>
      <w:sz w:val="20"/>
    </w:rPr>
  </w:style>
  <w:style w:type="paragraph" w:styleId="80">
    <w:name w:val="toc 8"/>
    <w:basedOn w:val="a"/>
    <w:next w:val="a"/>
    <w:semiHidden/>
    <w:rsid w:val="00E0284A"/>
    <w:pPr>
      <w:tabs>
        <w:tab w:val="right" w:pos="8640"/>
      </w:tabs>
      <w:ind w:left="1680"/>
    </w:pPr>
    <w:rPr>
      <w:sz w:val="20"/>
    </w:rPr>
  </w:style>
  <w:style w:type="paragraph" w:styleId="90">
    <w:name w:val="toc 9"/>
    <w:basedOn w:val="a"/>
    <w:next w:val="a"/>
    <w:semiHidden/>
    <w:rsid w:val="00E0284A"/>
    <w:pPr>
      <w:tabs>
        <w:tab w:val="right" w:pos="8640"/>
      </w:tabs>
      <w:ind w:left="1920"/>
    </w:pPr>
    <w:rPr>
      <w:sz w:val="20"/>
    </w:rPr>
  </w:style>
  <w:style w:type="character" w:styleId="ab">
    <w:name w:val="Hyperlink"/>
    <w:basedOn w:val="a1"/>
    <w:uiPriority w:val="99"/>
    <w:rsid w:val="00E0284A"/>
    <w:rPr>
      <w:color w:val="0000FF"/>
      <w:u w:val="single"/>
    </w:rPr>
  </w:style>
  <w:style w:type="character" w:styleId="ac">
    <w:name w:val="FollowedHyperlink"/>
    <w:basedOn w:val="a1"/>
    <w:semiHidden/>
    <w:rsid w:val="00E0284A"/>
    <w:rPr>
      <w:color w:val="800080"/>
      <w:u w:val="single"/>
    </w:rPr>
  </w:style>
  <w:style w:type="paragraph" w:styleId="ad">
    <w:name w:val="Body Text Indent"/>
    <w:basedOn w:val="a"/>
    <w:semiHidden/>
    <w:rsid w:val="00E0284A"/>
    <w:pPr>
      <w:ind w:left="720"/>
    </w:pPr>
  </w:style>
  <w:style w:type="paragraph" w:styleId="ae">
    <w:name w:val="Body Text"/>
    <w:basedOn w:val="a"/>
    <w:semiHidden/>
    <w:rsid w:val="00E0284A"/>
    <w:rPr>
      <w:sz w:val="18"/>
    </w:rPr>
  </w:style>
  <w:style w:type="table" w:styleId="af">
    <w:name w:val="Table Grid"/>
    <w:basedOn w:val="a2"/>
    <w:uiPriority w:val="59"/>
    <w:rsid w:val="00C170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caption"/>
    <w:basedOn w:val="a"/>
    <w:next w:val="a"/>
    <w:uiPriority w:val="35"/>
    <w:unhideWhenUsed/>
    <w:qFormat/>
    <w:rsid w:val="00C170EA"/>
    <w:rPr>
      <w:b/>
      <w:bCs/>
      <w:sz w:val="20"/>
    </w:rPr>
  </w:style>
  <w:style w:type="paragraph" w:styleId="af1">
    <w:name w:val="Balloon Text"/>
    <w:basedOn w:val="a"/>
    <w:link w:val="Char"/>
    <w:uiPriority w:val="99"/>
    <w:semiHidden/>
    <w:unhideWhenUsed/>
    <w:rsid w:val="002F6F0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f1"/>
    <w:uiPriority w:val="99"/>
    <w:semiHidden/>
    <w:rsid w:val="002F6F0F"/>
    <w:rPr>
      <w:rFonts w:asciiTheme="majorHAnsi" w:eastAsiaTheme="majorEastAsia" w:hAnsiTheme="majorHAnsi" w:cstheme="majorBidi"/>
      <w:sz w:val="18"/>
      <w:szCs w:val="18"/>
      <w:lang w:eastAsia="en-US"/>
    </w:rPr>
  </w:style>
  <w:style w:type="character" w:styleId="af2">
    <w:name w:val="Placeholder Text"/>
    <w:basedOn w:val="a1"/>
    <w:uiPriority w:val="99"/>
    <w:semiHidden/>
    <w:rsid w:val="002F6F0F"/>
    <w:rPr>
      <w:color w:val="808080"/>
    </w:rPr>
  </w:style>
  <w:style w:type="paragraph" w:styleId="af3">
    <w:name w:val="List Paragraph"/>
    <w:basedOn w:val="a"/>
    <w:uiPriority w:val="34"/>
    <w:qFormat/>
    <w:rsid w:val="00F32BB7"/>
    <w:pPr>
      <w:ind w:leftChars="400" w:left="800"/>
    </w:pPr>
  </w:style>
  <w:style w:type="character" w:styleId="af4">
    <w:name w:val="Strong"/>
    <w:basedOn w:val="a1"/>
    <w:uiPriority w:val="22"/>
    <w:qFormat/>
    <w:rsid w:val="000C1E06"/>
    <w:rPr>
      <w:b/>
      <w:bCs/>
    </w:rPr>
  </w:style>
  <w:style w:type="paragraph" w:customStyle="1" w:styleId="TableBodyTextCenter">
    <w:name w:val="Table Body Text Center"/>
    <w:basedOn w:val="a"/>
    <w:qFormat/>
    <w:rsid w:val="003F745B"/>
    <w:pPr>
      <w:widowControl w:val="0"/>
      <w:overflowPunct/>
      <w:spacing w:before="120" w:after="120"/>
      <w:jc w:val="center"/>
      <w:textAlignment w:val="auto"/>
    </w:pPr>
    <w:rPr>
      <w:rFonts w:ascii="Arial" w:eastAsia="Times New Roman" w:hAnsi="Arial" w:cs="Arial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3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mssspecifications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6B984-1797-4148-8613-0F532B1E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mssspecifications.dot</Template>
  <TotalTime>76</TotalTime>
  <Pages>8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 motherboard design</vt:lpstr>
    </vt:vector>
  </TitlesOfParts>
  <Company>Hewlett-Packard</Company>
  <LinksUpToDate>false</LinksUpToDate>
  <CharactersWithSpaces>2627</CharactersWithSpaces>
  <SharedDoc>false</SharedDoc>
  <HLinks>
    <vt:vector size="6" baseType="variant"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_Toc235939210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</dc:creator>
  <cp:keywords/>
  <dc:description/>
  <cp:lastModifiedBy>솔루션 위두</cp:lastModifiedBy>
  <cp:revision>3</cp:revision>
  <cp:lastPrinted>2018-11-29T06:00:00Z</cp:lastPrinted>
  <dcterms:created xsi:type="dcterms:W3CDTF">2024-12-01T05:26:00Z</dcterms:created>
  <dcterms:modified xsi:type="dcterms:W3CDTF">2024-12-01T06:38:00Z</dcterms:modified>
</cp:coreProperties>
</file>